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CEEA84F" w:rsidR="00272DDC" w:rsidRPr="006E6826" w:rsidRDefault="009B0B4C" w:rsidP="007F5540">
            <w:pPr>
              <w:keepNext/>
              <w:keepLines/>
            </w:pPr>
            <w:r>
              <w:t>Hunter Standifer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0D285967" w:rsidR="00272DDC" w:rsidRPr="006E6826" w:rsidRDefault="0082404B" w:rsidP="007F5540">
            <w:pPr>
              <w:keepNext/>
              <w:keepLines/>
            </w:pPr>
            <w:r>
              <w:t>September 23, 2025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76F9ABD7" w:rsidR="00D76BB4" w:rsidRDefault="0082404B" w:rsidP="0082404B">
      <w:pPr>
        <w:pStyle w:val="Header"/>
        <w:keepNext/>
        <w:keepLines/>
        <w:tabs>
          <w:tab w:val="clear" w:pos="4320"/>
          <w:tab w:val="clear" w:pos="8640"/>
        </w:tabs>
        <w:jc w:val="center"/>
      </w:pPr>
      <w:r>
        <w:t>Week 1 to 3 Lab</w:t>
      </w:r>
    </w:p>
    <w:p w14:paraId="596564A7" w14:textId="76351403" w:rsidR="0082404B" w:rsidRPr="0082404B" w:rsidRDefault="0082404B" w:rsidP="0082404B">
      <w:pPr>
        <w:pStyle w:val="Header"/>
        <w:keepNext/>
        <w:keepLines/>
        <w:tabs>
          <w:tab w:val="clear" w:pos="4320"/>
          <w:tab w:val="clear" w:pos="8640"/>
        </w:tabs>
        <w:rPr>
          <w:b/>
          <w:bCs/>
        </w:rPr>
      </w:pPr>
      <w:r w:rsidRPr="0082404B">
        <w:rPr>
          <w:b/>
          <w:bCs/>
        </w:rPr>
        <w:t>Building Screenshots</w:t>
      </w:r>
    </w:p>
    <w:p w14:paraId="404CA65C" w14:textId="60B6B532" w:rsidR="0082404B" w:rsidRDefault="0082404B" w:rsidP="0082404B">
      <w:pPr>
        <w:pStyle w:val="Header"/>
        <w:keepNext/>
        <w:keepLines/>
        <w:tabs>
          <w:tab w:val="clear" w:pos="4320"/>
          <w:tab w:val="clear" w:pos="8640"/>
        </w:tabs>
      </w:pPr>
      <w:r>
        <w:t>Label Screenshot</w:t>
      </w:r>
    </w:p>
    <w:p w14:paraId="0E8BC4BB" w14:textId="5516E0BF" w:rsidR="0082404B" w:rsidRDefault="0082404B" w:rsidP="0082404B">
      <w:pPr>
        <w:pStyle w:val="Header"/>
        <w:keepNext/>
        <w:keepLines/>
        <w:tabs>
          <w:tab w:val="clear" w:pos="4320"/>
          <w:tab w:val="clear" w:pos="8640"/>
        </w:tabs>
      </w:pPr>
      <w:r w:rsidRPr="0082404B">
        <w:drawing>
          <wp:inline distT="0" distB="0" distL="0" distR="0" wp14:anchorId="69B8F373" wp14:editId="0C2C652D">
            <wp:extent cx="6309360" cy="3942080"/>
            <wp:effectExtent l="0" t="0" r="0" b="1270"/>
            <wp:docPr id="136530209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02097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CEB4" w14:textId="323F9B10" w:rsidR="0082404B" w:rsidRDefault="0082404B" w:rsidP="0082404B">
      <w:pPr>
        <w:pStyle w:val="Header"/>
        <w:keepNext/>
        <w:keepLines/>
        <w:tabs>
          <w:tab w:val="clear" w:pos="4320"/>
          <w:tab w:val="clear" w:pos="8640"/>
        </w:tabs>
      </w:pPr>
    </w:p>
    <w:p w14:paraId="401BFD58" w14:textId="5A83F33A" w:rsidR="0082404B" w:rsidRDefault="0082404B" w:rsidP="0082404B">
      <w:pPr>
        <w:pStyle w:val="Header"/>
        <w:keepNext/>
        <w:keepLines/>
        <w:tabs>
          <w:tab w:val="clear" w:pos="4320"/>
          <w:tab w:val="clear" w:pos="8640"/>
        </w:tabs>
      </w:pPr>
      <w:r>
        <w:t>Screenshot Button set 1</w:t>
      </w:r>
    </w:p>
    <w:p w14:paraId="70D28309" w14:textId="2A062525" w:rsidR="0082404B" w:rsidRDefault="0082404B" w:rsidP="0082404B">
      <w:pPr>
        <w:pStyle w:val="Header"/>
        <w:keepNext/>
        <w:keepLines/>
        <w:tabs>
          <w:tab w:val="clear" w:pos="4320"/>
          <w:tab w:val="clear" w:pos="8640"/>
        </w:tabs>
      </w:pPr>
      <w:r w:rsidRPr="0082404B">
        <w:lastRenderedPageBreak/>
        <w:drawing>
          <wp:inline distT="0" distB="0" distL="0" distR="0" wp14:anchorId="48CBD0BC" wp14:editId="053DE9DA">
            <wp:extent cx="6309360" cy="3942080"/>
            <wp:effectExtent l="0" t="0" r="0" b="1270"/>
            <wp:docPr id="200241843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18431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BA89" w14:textId="77777777" w:rsidR="0082404B" w:rsidRDefault="0082404B" w:rsidP="0082404B">
      <w:pPr>
        <w:pStyle w:val="Header"/>
        <w:keepNext/>
        <w:keepLines/>
        <w:tabs>
          <w:tab w:val="clear" w:pos="4320"/>
          <w:tab w:val="clear" w:pos="8640"/>
        </w:tabs>
      </w:pPr>
    </w:p>
    <w:p w14:paraId="15D91C1E" w14:textId="6C39E4BD" w:rsidR="0082404B" w:rsidRDefault="0082404B" w:rsidP="0082404B">
      <w:pPr>
        <w:pStyle w:val="Header"/>
        <w:keepNext/>
        <w:keepLines/>
        <w:tabs>
          <w:tab w:val="clear" w:pos="4320"/>
          <w:tab w:val="clear" w:pos="8640"/>
        </w:tabs>
      </w:pPr>
      <w:r>
        <w:t>Screenshot Button Set 2</w:t>
      </w:r>
    </w:p>
    <w:p w14:paraId="6CF12BCB" w14:textId="748A3906" w:rsidR="0082404B" w:rsidRDefault="0082404B" w:rsidP="0082404B">
      <w:pPr>
        <w:pStyle w:val="Header"/>
        <w:keepNext/>
        <w:keepLines/>
        <w:tabs>
          <w:tab w:val="clear" w:pos="4320"/>
          <w:tab w:val="clear" w:pos="8640"/>
        </w:tabs>
      </w:pPr>
      <w:r w:rsidRPr="0082404B">
        <w:drawing>
          <wp:inline distT="0" distB="0" distL="0" distR="0" wp14:anchorId="75BA9B3B" wp14:editId="74164EA6">
            <wp:extent cx="6309360" cy="3942080"/>
            <wp:effectExtent l="0" t="0" r="0" b="1270"/>
            <wp:docPr id="52202705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27051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1ED1" w14:textId="688720AE" w:rsidR="0082404B" w:rsidRDefault="00F813A6" w:rsidP="0082404B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 </w:t>
      </w:r>
    </w:p>
    <w:p w14:paraId="74D3D4FC" w14:textId="0FF29936" w:rsidR="00F813A6" w:rsidRDefault="00F813A6" w:rsidP="0082404B">
      <w:pPr>
        <w:pStyle w:val="Header"/>
        <w:keepNext/>
        <w:keepLines/>
        <w:tabs>
          <w:tab w:val="clear" w:pos="4320"/>
          <w:tab w:val="clear" w:pos="8640"/>
        </w:tabs>
      </w:pPr>
      <w:r>
        <w:t>Control Buttons Screenshot</w:t>
      </w:r>
    </w:p>
    <w:p w14:paraId="51EFA1B5" w14:textId="0D098FE1" w:rsidR="00F813A6" w:rsidRDefault="00F813A6" w:rsidP="0082404B">
      <w:pPr>
        <w:pStyle w:val="Header"/>
        <w:keepNext/>
        <w:keepLines/>
        <w:tabs>
          <w:tab w:val="clear" w:pos="4320"/>
          <w:tab w:val="clear" w:pos="8640"/>
        </w:tabs>
      </w:pPr>
      <w:r w:rsidRPr="00F813A6">
        <w:lastRenderedPageBreak/>
        <w:drawing>
          <wp:inline distT="0" distB="0" distL="0" distR="0" wp14:anchorId="42E15440" wp14:editId="692C325D">
            <wp:extent cx="6309360" cy="3942080"/>
            <wp:effectExtent l="0" t="0" r="0" b="1270"/>
            <wp:docPr id="97138494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84945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17C8" w14:textId="77777777" w:rsidR="00F813A6" w:rsidRDefault="00F813A6" w:rsidP="0082404B">
      <w:pPr>
        <w:pStyle w:val="Header"/>
        <w:keepNext/>
        <w:keepLines/>
        <w:tabs>
          <w:tab w:val="clear" w:pos="4320"/>
          <w:tab w:val="clear" w:pos="8640"/>
        </w:tabs>
      </w:pPr>
    </w:p>
    <w:p w14:paraId="73BCEB7B" w14:textId="52747E8A" w:rsidR="00F813A6" w:rsidRDefault="008A40B2" w:rsidP="0082404B">
      <w:pPr>
        <w:pStyle w:val="Header"/>
        <w:keepNext/>
        <w:keepLines/>
        <w:tabs>
          <w:tab w:val="clear" w:pos="4320"/>
          <w:tab w:val="clear" w:pos="8640"/>
        </w:tabs>
        <w:rPr>
          <w:b/>
          <w:bCs/>
        </w:rPr>
      </w:pPr>
      <w:r w:rsidRPr="008A40B2">
        <w:rPr>
          <w:b/>
          <w:bCs/>
        </w:rPr>
        <w:t>Running Screenshots</w:t>
      </w:r>
    </w:p>
    <w:p w14:paraId="30C49CAF" w14:textId="77777777" w:rsidR="008A40B2" w:rsidRDefault="008A40B2" w:rsidP="0082404B">
      <w:pPr>
        <w:pStyle w:val="Header"/>
        <w:keepNext/>
        <w:keepLines/>
        <w:tabs>
          <w:tab w:val="clear" w:pos="4320"/>
          <w:tab w:val="clear" w:pos="8640"/>
        </w:tabs>
        <w:rPr>
          <w:b/>
          <w:bCs/>
        </w:rPr>
      </w:pPr>
    </w:p>
    <w:p w14:paraId="16838708" w14:textId="53F8CCB4" w:rsid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  <w:ind w:left="720" w:hanging="720"/>
      </w:pPr>
      <w:r>
        <w:t>Initialization Screenshot</w:t>
      </w:r>
    </w:p>
    <w:p w14:paraId="35DB9930" w14:textId="7556B52B" w:rsid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  <w:ind w:left="720" w:hanging="720"/>
      </w:pPr>
      <w:r w:rsidRPr="008A40B2">
        <w:drawing>
          <wp:inline distT="0" distB="0" distL="0" distR="0" wp14:anchorId="1A7135F9" wp14:editId="3F99383F">
            <wp:extent cx="6309360" cy="3942080"/>
            <wp:effectExtent l="0" t="0" r="0" b="1270"/>
            <wp:docPr id="189410609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06095" name="Picture 1" descr="A computer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238F" w14:textId="77777777" w:rsid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  <w:ind w:left="720" w:hanging="720"/>
      </w:pPr>
    </w:p>
    <w:p w14:paraId="3CE592DB" w14:textId="00BCAF30" w:rsid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  <w:ind w:left="720" w:hanging="720"/>
      </w:pPr>
      <w:r>
        <w:t>Color Only</w:t>
      </w:r>
    </w:p>
    <w:p w14:paraId="573E21D1" w14:textId="0C3EE0C6" w:rsid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</w:pPr>
      <w:r w:rsidRPr="008A40B2">
        <w:drawing>
          <wp:inline distT="0" distB="0" distL="0" distR="0" wp14:anchorId="566FF0C1" wp14:editId="06C7F848">
            <wp:extent cx="6309360" cy="3942080"/>
            <wp:effectExtent l="0" t="0" r="0" b="1270"/>
            <wp:docPr id="33827237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72376" name="Picture 1" descr="A computer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DD7E" w14:textId="77777777" w:rsid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</w:pPr>
    </w:p>
    <w:p w14:paraId="43B4FA3B" w14:textId="44148A96" w:rsid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</w:pPr>
      <w:r>
        <w:t>Number Only</w:t>
      </w:r>
    </w:p>
    <w:p w14:paraId="48B73492" w14:textId="61070EB4" w:rsid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</w:pPr>
      <w:r w:rsidRPr="008A40B2">
        <w:drawing>
          <wp:inline distT="0" distB="0" distL="0" distR="0" wp14:anchorId="66CBF451" wp14:editId="3E554E2A">
            <wp:extent cx="6309360" cy="3949065"/>
            <wp:effectExtent l="0" t="0" r="0" b="0"/>
            <wp:docPr id="79406742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67425" name="Picture 1" descr="A computer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42DB" w14:textId="0D5D4DF9" w:rsid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Both Screenshot</w:t>
      </w:r>
    </w:p>
    <w:p w14:paraId="3ABA5C13" w14:textId="291E6439" w:rsid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</w:pPr>
      <w:r w:rsidRPr="008A40B2">
        <w:drawing>
          <wp:inline distT="0" distB="0" distL="0" distR="0" wp14:anchorId="0DF79495" wp14:editId="7C15D3FA">
            <wp:extent cx="6309360" cy="3942080"/>
            <wp:effectExtent l="0" t="0" r="0" b="1270"/>
            <wp:docPr id="116063954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39548" name="Picture 1" descr="A computer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587E" w14:textId="77777777" w:rsid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</w:pPr>
    </w:p>
    <w:p w14:paraId="07F9E34A" w14:textId="159132D6" w:rsid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</w:pPr>
      <w:r>
        <w:t>Clear Screenshot</w:t>
      </w:r>
    </w:p>
    <w:p w14:paraId="0D9B135D" w14:textId="1FF49694" w:rsid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</w:pPr>
      <w:r w:rsidRPr="008A40B2">
        <w:drawing>
          <wp:inline distT="0" distB="0" distL="0" distR="0" wp14:anchorId="05415FB2" wp14:editId="188BAD69">
            <wp:extent cx="6309360" cy="3949065"/>
            <wp:effectExtent l="0" t="0" r="0" b="0"/>
            <wp:docPr id="198682751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27511" name="Picture 1" descr="A computer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96EC" w14:textId="77777777" w:rsid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</w:pPr>
    </w:p>
    <w:p w14:paraId="24458E36" w14:textId="57B736EB" w:rsid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Contrasting colors Screenshot</w:t>
      </w:r>
    </w:p>
    <w:p w14:paraId="0C971BF6" w14:textId="77777777" w:rsid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</w:pPr>
    </w:p>
    <w:p w14:paraId="6EE52A58" w14:textId="1128942E" w:rsid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</w:pPr>
      <w:r w:rsidRPr="008A40B2">
        <w:drawing>
          <wp:inline distT="0" distB="0" distL="0" distR="0" wp14:anchorId="5CC963AE" wp14:editId="0F71F841">
            <wp:extent cx="6309360" cy="3942080"/>
            <wp:effectExtent l="0" t="0" r="0" b="1270"/>
            <wp:docPr id="2080674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7497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3B90" w14:textId="77777777" w:rsidR="008A40B2" w:rsidRPr="008A40B2" w:rsidRDefault="008A40B2" w:rsidP="008A40B2">
      <w:pPr>
        <w:pStyle w:val="Header"/>
        <w:keepNext/>
        <w:keepLines/>
        <w:tabs>
          <w:tab w:val="clear" w:pos="4320"/>
          <w:tab w:val="clear" w:pos="8640"/>
        </w:tabs>
        <w:ind w:left="720" w:hanging="720"/>
      </w:pPr>
    </w:p>
    <w:sectPr w:rsidR="008A40B2" w:rsidRPr="008A40B2" w:rsidSect="00F3639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FB49D" w14:textId="77777777" w:rsidR="00B564EE" w:rsidRDefault="00B564EE">
      <w:r>
        <w:separator/>
      </w:r>
    </w:p>
  </w:endnote>
  <w:endnote w:type="continuationSeparator" w:id="0">
    <w:p w14:paraId="23E7A165" w14:textId="77777777" w:rsidR="00B564EE" w:rsidRDefault="00B56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D2C7A" w14:textId="77777777" w:rsidR="00B564EE" w:rsidRDefault="00B564EE">
      <w:r>
        <w:separator/>
      </w:r>
    </w:p>
  </w:footnote>
  <w:footnote w:type="continuationSeparator" w:id="0">
    <w:p w14:paraId="2BE475F9" w14:textId="77777777" w:rsidR="00B564EE" w:rsidRDefault="00B564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D364E"/>
    <w:rsid w:val="000E236D"/>
    <w:rsid w:val="000E24E9"/>
    <w:rsid w:val="000E72D1"/>
    <w:rsid w:val="000F6B06"/>
    <w:rsid w:val="0011351B"/>
    <w:rsid w:val="001212C7"/>
    <w:rsid w:val="00132B06"/>
    <w:rsid w:val="00136515"/>
    <w:rsid w:val="00156EB9"/>
    <w:rsid w:val="00157122"/>
    <w:rsid w:val="001637B6"/>
    <w:rsid w:val="001C1BB2"/>
    <w:rsid w:val="001D2378"/>
    <w:rsid w:val="001E7D64"/>
    <w:rsid w:val="001F7408"/>
    <w:rsid w:val="0025596E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33BE8"/>
    <w:rsid w:val="00364A68"/>
    <w:rsid w:val="00380A71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2404B"/>
    <w:rsid w:val="008419C2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A40B2"/>
    <w:rsid w:val="008B20B2"/>
    <w:rsid w:val="008B2B93"/>
    <w:rsid w:val="008E3E02"/>
    <w:rsid w:val="008E4AF8"/>
    <w:rsid w:val="008E79B1"/>
    <w:rsid w:val="008F3AAC"/>
    <w:rsid w:val="009259D2"/>
    <w:rsid w:val="00927651"/>
    <w:rsid w:val="00941692"/>
    <w:rsid w:val="00947849"/>
    <w:rsid w:val="009663E6"/>
    <w:rsid w:val="00972725"/>
    <w:rsid w:val="0098061D"/>
    <w:rsid w:val="0098270C"/>
    <w:rsid w:val="009878A7"/>
    <w:rsid w:val="00992B5E"/>
    <w:rsid w:val="009A4353"/>
    <w:rsid w:val="009B0B4C"/>
    <w:rsid w:val="009C12C0"/>
    <w:rsid w:val="009C13AD"/>
    <w:rsid w:val="009C1AFE"/>
    <w:rsid w:val="009C296E"/>
    <w:rsid w:val="009D14A2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564EE"/>
    <w:rsid w:val="00B73AC4"/>
    <w:rsid w:val="00BA4951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3A6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6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515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2025-09-24T02:17:00Z</dcterms:created>
  <dcterms:modified xsi:type="dcterms:W3CDTF">2025-09-24T02:17:00Z</dcterms:modified>
</cp:coreProperties>
</file>