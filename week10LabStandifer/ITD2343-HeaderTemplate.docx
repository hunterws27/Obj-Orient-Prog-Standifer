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CEEA84F" w:rsidR="00272DDC" w:rsidRPr="006E6826" w:rsidRDefault="009B0B4C" w:rsidP="007F5540">
            <w:pPr>
              <w:keepNext/>
              <w:keepLines/>
            </w:pPr>
            <w:r>
              <w:t>Hunter Standifer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E51BB47" w:rsidR="00272DDC" w:rsidRPr="006E6826" w:rsidRDefault="006C3FF2" w:rsidP="007F5540">
            <w:pPr>
              <w:keepNext/>
              <w:keepLines/>
            </w:pPr>
            <w:r>
              <w:t>November 11, 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2D46DE83" w:rsidR="00D76BB4" w:rsidRDefault="006C3FF2" w:rsidP="006C3FF2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Week 10 Labs</w:t>
      </w:r>
    </w:p>
    <w:p w14:paraId="768E7E7D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722F8593" w14:textId="376306D5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t>Design Screenshot</w:t>
      </w:r>
    </w:p>
    <w:p w14:paraId="312F03BE" w14:textId="64F76DEC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 w:rsidRPr="006C3FF2">
        <w:drawing>
          <wp:inline distT="0" distB="0" distL="0" distR="0" wp14:anchorId="0340F2F8" wp14:editId="3B4945D7">
            <wp:extent cx="6309360" cy="3942080"/>
            <wp:effectExtent l="0" t="0" r="0" b="1270"/>
            <wp:docPr id="1332458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584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54A1" w14:textId="53DDE9C2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t>Startup Screenshot</w:t>
      </w:r>
    </w:p>
    <w:p w14:paraId="373AE67F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2228B34A" w14:textId="0DF48D40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 w:rsidRPr="006C3FF2">
        <w:lastRenderedPageBreak/>
        <w:drawing>
          <wp:inline distT="0" distB="0" distL="0" distR="0" wp14:anchorId="79DB7E1A" wp14:editId="0FC4E166">
            <wp:extent cx="6309360" cy="3942080"/>
            <wp:effectExtent l="0" t="0" r="0" b="1270"/>
            <wp:docPr id="665561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618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3CA0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49875F63" w14:textId="0C2661E8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t>Operation Screenshot</w:t>
      </w:r>
    </w:p>
    <w:p w14:paraId="46F95AD4" w14:textId="74410B76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proofErr w:type="spellStart"/>
      <w:r>
        <w:t>BaseNumbers</w:t>
      </w:r>
      <w:proofErr w:type="spellEnd"/>
    </w:p>
    <w:p w14:paraId="0091460E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10A09847" w14:textId="6F0A136B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lastRenderedPageBreak/>
        <w:drawing>
          <wp:inline distT="0" distB="0" distL="0" distR="0" wp14:anchorId="58A9C7DB" wp14:editId="409DBD64">
            <wp:extent cx="6309360" cy="3942080"/>
            <wp:effectExtent l="0" t="0" r="0" b="1270"/>
            <wp:docPr id="873245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5482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F4306" wp14:editId="02BA500D">
            <wp:extent cx="6309360" cy="3942080"/>
            <wp:effectExtent l="0" t="0" r="0" b="1270"/>
            <wp:docPr id="20348886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8647" name="Picture 2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5AEE1D" wp14:editId="6DE4EF39">
            <wp:extent cx="6309360" cy="3942080"/>
            <wp:effectExtent l="0" t="0" r="0" b="1270"/>
            <wp:docPr id="20452204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20440" name="Picture 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5451E" wp14:editId="47D267CD">
            <wp:extent cx="6309360" cy="3942080"/>
            <wp:effectExtent l="0" t="0" r="0" b="1270"/>
            <wp:docPr id="5275810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81064" name="Picture 4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97D7CB" wp14:editId="6EB8EFBF">
            <wp:extent cx="6309360" cy="3942080"/>
            <wp:effectExtent l="0" t="0" r="0" b="1270"/>
            <wp:docPr id="115375403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54036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E7EA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23F9E91D" w14:textId="31C0CA83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t>My Numbers</w:t>
      </w:r>
    </w:p>
    <w:p w14:paraId="60AA394A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1DAE8869" w14:textId="682DBA7E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lastRenderedPageBreak/>
        <w:drawing>
          <wp:inline distT="0" distB="0" distL="0" distR="0" wp14:anchorId="1AE9594F" wp14:editId="7D7E3B61">
            <wp:extent cx="6309360" cy="3942080"/>
            <wp:effectExtent l="0" t="0" r="0" b="1270"/>
            <wp:docPr id="209310239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2393" name="Picture 6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1DE5D" wp14:editId="6DBCC27E">
            <wp:extent cx="6309360" cy="3942080"/>
            <wp:effectExtent l="0" t="0" r="0" b="1270"/>
            <wp:docPr id="188074678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46784" name="Picture 7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83EEF" wp14:editId="2A71E075">
            <wp:extent cx="6309360" cy="3942080"/>
            <wp:effectExtent l="0" t="0" r="0" b="1270"/>
            <wp:docPr id="185332892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28924" name="Picture 8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D928B" wp14:editId="3C7332D5">
            <wp:extent cx="6309360" cy="3942080"/>
            <wp:effectExtent l="0" t="0" r="0" b="1270"/>
            <wp:docPr id="27888023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80237" name="Picture 9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5857E1" wp14:editId="4C999EF0">
            <wp:extent cx="6309360" cy="3942080"/>
            <wp:effectExtent l="0" t="0" r="0" b="1270"/>
            <wp:docPr id="164431383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3837" name="Picture 10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C26B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1615478A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732E4749" w14:textId="6861B06A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t>Word Error</w:t>
      </w:r>
    </w:p>
    <w:p w14:paraId="2037746A" w14:textId="7371AB81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 w:rsidRPr="006C3FF2">
        <w:drawing>
          <wp:inline distT="0" distB="0" distL="0" distR="0" wp14:anchorId="6ACD6C1F" wp14:editId="397897AE">
            <wp:extent cx="6309360" cy="3942080"/>
            <wp:effectExtent l="0" t="0" r="0" b="1270"/>
            <wp:docPr id="557193509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93509" name="Picture 1" descr="A computer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B1D4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0A882357" w14:textId="68DC41E8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0 in Right Operand</w:t>
      </w:r>
    </w:p>
    <w:p w14:paraId="7E86F15E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3F8E6B72" w14:textId="0A4D61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 w:rsidRPr="006C3FF2">
        <w:drawing>
          <wp:inline distT="0" distB="0" distL="0" distR="0" wp14:anchorId="55A0CF72" wp14:editId="1CBBFB01">
            <wp:extent cx="6309360" cy="3942080"/>
            <wp:effectExtent l="0" t="0" r="0" b="1270"/>
            <wp:docPr id="447202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205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84F9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45CD43D2" w14:textId="771D6E01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>
        <w:t>Both Blank</w:t>
      </w:r>
    </w:p>
    <w:p w14:paraId="33E1C3CE" w14:textId="77777777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</w:p>
    <w:p w14:paraId="5B66EA7A" w14:textId="618D7E50" w:rsidR="006C3FF2" w:rsidRDefault="006C3FF2" w:rsidP="006C3FF2">
      <w:pPr>
        <w:pStyle w:val="Header"/>
        <w:keepNext/>
        <w:keepLines/>
        <w:tabs>
          <w:tab w:val="clear" w:pos="4320"/>
          <w:tab w:val="clear" w:pos="8640"/>
        </w:tabs>
      </w:pPr>
      <w:r w:rsidRPr="006C3FF2">
        <w:lastRenderedPageBreak/>
        <w:drawing>
          <wp:inline distT="0" distB="0" distL="0" distR="0" wp14:anchorId="0C339CC2" wp14:editId="40D4C6D9">
            <wp:extent cx="6309360" cy="3942080"/>
            <wp:effectExtent l="0" t="0" r="0" b="1270"/>
            <wp:docPr id="1401343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4352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D00C" w14:textId="77777777" w:rsidR="00D76BB4" w:rsidRPr="00D81515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sectPr w:rsidR="00D76BB4" w:rsidRPr="00D81515" w:rsidSect="00F3639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3B00A" w14:textId="77777777" w:rsidR="003F3BE4" w:rsidRDefault="003F3BE4">
      <w:r>
        <w:separator/>
      </w:r>
    </w:p>
  </w:endnote>
  <w:endnote w:type="continuationSeparator" w:id="0">
    <w:p w14:paraId="0A510FF8" w14:textId="77777777" w:rsidR="003F3BE4" w:rsidRDefault="003F3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2CA9D" w14:textId="77777777" w:rsidR="003F3BE4" w:rsidRDefault="003F3BE4">
      <w:r>
        <w:separator/>
      </w:r>
    </w:p>
  </w:footnote>
  <w:footnote w:type="continuationSeparator" w:id="0">
    <w:p w14:paraId="597B0362" w14:textId="77777777" w:rsidR="003F3BE4" w:rsidRDefault="003F3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57122"/>
    <w:rsid w:val="001637B6"/>
    <w:rsid w:val="001C1BB2"/>
    <w:rsid w:val="001D2378"/>
    <w:rsid w:val="001E7D64"/>
    <w:rsid w:val="001F7408"/>
    <w:rsid w:val="0025596E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3BE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0792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C3FF2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B0B4C"/>
    <w:rsid w:val="009C12C0"/>
    <w:rsid w:val="009C13AD"/>
    <w:rsid w:val="009C1AFE"/>
    <w:rsid w:val="009C296E"/>
    <w:rsid w:val="009D14A2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10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390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2025-11-12T05:39:00Z</dcterms:created>
  <dcterms:modified xsi:type="dcterms:W3CDTF">2025-11-12T05:39:00Z</dcterms:modified>
</cp:coreProperties>
</file>