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0C42C61A" w:rsidR="00272DDC" w:rsidRPr="006E6826" w:rsidRDefault="00372A15" w:rsidP="007F5540">
            <w:pPr>
              <w:keepNext/>
              <w:keepLines/>
            </w:pPr>
            <w:r>
              <w:t>September 29,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40344CC8" w:rsidR="00D76BB4" w:rsidRDefault="00372A15" w:rsidP="00372A15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Exam 1 Lab</w:t>
      </w:r>
    </w:p>
    <w:p w14:paraId="0BE3A862" w14:textId="77777777" w:rsidR="00372A15" w:rsidRDefault="00372A15" w:rsidP="00372A15">
      <w:pPr>
        <w:pStyle w:val="Header"/>
        <w:keepNext/>
        <w:keepLines/>
        <w:tabs>
          <w:tab w:val="clear" w:pos="4320"/>
          <w:tab w:val="clear" w:pos="8640"/>
        </w:tabs>
      </w:pPr>
    </w:p>
    <w:p w14:paraId="47C6158E" w14:textId="09132DEA" w:rsidR="00372A15" w:rsidRDefault="00372A15" w:rsidP="00372A15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  <w:u w:val="single"/>
        </w:rPr>
      </w:pPr>
      <w:r>
        <w:rPr>
          <w:b/>
          <w:bCs/>
          <w:u w:val="single"/>
        </w:rPr>
        <w:t>Build Screenshots</w:t>
      </w:r>
    </w:p>
    <w:p w14:paraId="6ECD44B9" w14:textId="77777777" w:rsidR="00372A15" w:rsidRDefault="00372A15" w:rsidP="00372A15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  <w:u w:val="single"/>
        </w:rPr>
      </w:pPr>
    </w:p>
    <w:p w14:paraId="49EA5068" w14:textId="20C33B6F" w:rsidR="00372A15" w:rsidRDefault="00372A15" w:rsidP="00372A15">
      <w:pPr>
        <w:pStyle w:val="Header"/>
        <w:keepNext/>
        <w:keepLines/>
        <w:tabs>
          <w:tab w:val="clear" w:pos="4320"/>
          <w:tab w:val="clear" w:pos="8640"/>
        </w:tabs>
      </w:pPr>
      <w:r>
        <w:t>Width and Background Screenshot</w:t>
      </w:r>
    </w:p>
    <w:p w14:paraId="19F0D00C" w14:textId="643D32C2" w:rsidR="00D76BB4" w:rsidRDefault="00372A15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372A15">
        <w:drawing>
          <wp:inline distT="0" distB="0" distL="0" distR="0" wp14:anchorId="7AA47A5C" wp14:editId="7E882504">
            <wp:extent cx="6309360" cy="3942080"/>
            <wp:effectExtent l="0" t="0" r="0" b="1270"/>
            <wp:docPr id="1821227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77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9D2B" w14:textId="77777777" w:rsidR="002C7E7C" w:rsidRDefault="002C7E7C" w:rsidP="002C7E7C">
      <w:pPr>
        <w:pStyle w:val="Header"/>
        <w:keepNext/>
        <w:keepLines/>
        <w:tabs>
          <w:tab w:val="clear" w:pos="4320"/>
          <w:tab w:val="clear" w:pos="8640"/>
        </w:tabs>
      </w:pPr>
    </w:p>
    <w:p w14:paraId="45C397BC" w14:textId="1BA3DACC" w:rsidR="002C7E7C" w:rsidRDefault="002C7E7C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Text Buttons </w:t>
      </w:r>
    </w:p>
    <w:p w14:paraId="3BB698DE" w14:textId="75999C2E" w:rsidR="002C7E7C" w:rsidRDefault="00E73718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E73718">
        <w:lastRenderedPageBreak/>
        <w:drawing>
          <wp:inline distT="0" distB="0" distL="0" distR="0" wp14:anchorId="21098800" wp14:editId="366CFCB8">
            <wp:extent cx="6309360" cy="3942080"/>
            <wp:effectExtent l="0" t="0" r="0" b="1270"/>
            <wp:docPr id="1277398452" name="Picture 1" descr="A computer screen shot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98452" name="Picture 1" descr="A computer screen shot of a key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85A6" w14:textId="77777777" w:rsidR="00E73718" w:rsidRDefault="00E73718" w:rsidP="002C7E7C">
      <w:pPr>
        <w:pStyle w:val="Header"/>
        <w:keepNext/>
        <w:keepLines/>
        <w:tabs>
          <w:tab w:val="clear" w:pos="4320"/>
          <w:tab w:val="clear" w:pos="8640"/>
        </w:tabs>
      </w:pPr>
    </w:p>
    <w:p w14:paraId="3AAD33AB" w14:textId="23C211F6" w:rsidR="00E73718" w:rsidRDefault="00E73718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t>Clear and Send Buttons</w:t>
      </w:r>
    </w:p>
    <w:p w14:paraId="64186F7F" w14:textId="0A8D0448" w:rsidR="00E73718" w:rsidRDefault="00E73718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E73718">
        <w:drawing>
          <wp:inline distT="0" distB="0" distL="0" distR="0" wp14:anchorId="5EE9FD9E" wp14:editId="132159C8">
            <wp:extent cx="6309360" cy="3942080"/>
            <wp:effectExtent l="0" t="0" r="0" b="1270"/>
            <wp:docPr id="213691478" name="Picture 1" descr="A computer screen shot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1478" name="Picture 1" descr="A computer screen shot of a key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0AF5" w14:textId="36A08FAF" w:rsidR="00E73718" w:rsidRDefault="009B2EF4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t>Textbox and label</w:t>
      </w:r>
    </w:p>
    <w:p w14:paraId="606588FA" w14:textId="128BBEFE" w:rsidR="009B2EF4" w:rsidRDefault="009B2EF4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9B2EF4">
        <w:lastRenderedPageBreak/>
        <w:drawing>
          <wp:inline distT="0" distB="0" distL="0" distR="0" wp14:anchorId="162AD9B6" wp14:editId="52F09CE5">
            <wp:extent cx="6309360" cy="3942080"/>
            <wp:effectExtent l="0" t="0" r="0" b="1270"/>
            <wp:docPr id="26925509" name="Picture 1" descr="A computer screen shot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509" name="Picture 1" descr="A computer screen shot of a key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ED84" w14:textId="77777777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</w:p>
    <w:p w14:paraId="0E24F190" w14:textId="14675802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Completed </w:t>
      </w:r>
    </w:p>
    <w:p w14:paraId="59E066E9" w14:textId="7A469BC2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452742">
        <w:drawing>
          <wp:inline distT="0" distB="0" distL="0" distR="0" wp14:anchorId="01D259E4" wp14:editId="6FEAA39B">
            <wp:extent cx="6309360" cy="3942080"/>
            <wp:effectExtent l="0" t="0" r="0" b="1270"/>
            <wp:docPr id="8956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8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98DB" w14:textId="77777777" w:rsidR="009B2EF4" w:rsidRDefault="009B2EF4" w:rsidP="002C7E7C">
      <w:pPr>
        <w:pStyle w:val="Header"/>
        <w:keepNext/>
        <w:keepLines/>
        <w:tabs>
          <w:tab w:val="clear" w:pos="4320"/>
          <w:tab w:val="clear" w:pos="8640"/>
        </w:tabs>
      </w:pPr>
    </w:p>
    <w:p w14:paraId="4008B90B" w14:textId="7708128B" w:rsidR="009B2EF4" w:rsidRDefault="009B2EF4" w:rsidP="002C7E7C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  <w:u w:val="single"/>
        </w:rPr>
      </w:pPr>
      <w:r>
        <w:rPr>
          <w:b/>
          <w:bCs/>
          <w:u w:val="single"/>
        </w:rPr>
        <w:t>Functionality</w:t>
      </w:r>
    </w:p>
    <w:p w14:paraId="525C23DD" w14:textId="0DED44F9" w:rsidR="009B2EF4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Running</w:t>
      </w:r>
    </w:p>
    <w:p w14:paraId="3DED6D46" w14:textId="72F396CE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452742">
        <w:drawing>
          <wp:inline distT="0" distB="0" distL="0" distR="0" wp14:anchorId="05ED5C5E" wp14:editId="1BBC0CF2">
            <wp:extent cx="6309360" cy="3942080"/>
            <wp:effectExtent l="0" t="0" r="0" b="1270"/>
            <wp:docPr id="503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0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5A8F" w14:textId="77777777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</w:p>
    <w:p w14:paraId="765C83D5" w14:textId="1DDF7337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t>Textbox only partial</w:t>
      </w:r>
    </w:p>
    <w:p w14:paraId="5C264F1D" w14:textId="359FEB36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452742">
        <w:drawing>
          <wp:inline distT="0" distB="0" distL="0" distR="0" wp14:anchorId="530F4F08" wp14:editId="0E38FA80">
            <wp:extent cx="6309360" cy="3942080"/>
            <wp:effectExtent l="0" t="0" r="0" b="1270"/>
            <wp:docPr id="3230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41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7BCD" w14:textId="77777777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</w:p>
    <w:p w14:paraId="1EEC70F7" w14:textId="63D3E534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Textbox only full</w:t>
      </w:r>
    </w:p>
    <w:p w14:paraId="2EAF75C3" w14:textId="0D764B72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452742">
        <w:drawing>
          <wp:inline distT="0" distB="0" distL="0" distR="0" wp14:anchorId="0E391BAD" wp14:editId="5460B262">
            <wp:extent cx="6309360" cy="3943985"/>
            <wp:effectExtent l="0" t="0" r="0" b="0"/>
            <wp:docPr id="20925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57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82CE" w14:textId="77777777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</w:p>
    <w:p w14:paraId="7D1D6C95" w14:textId="028E51F6" w:rsid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>
        <w:t>Label only</w:t>
      </w:r>
    </w:p>
    <w:p w14:paraId="5A21CFC0" w14:textId="2D3EC1B8" w:rsidR="00452742" w:rsidRPr="00452742" w:rsidRDefault="00452742" w:rsidP="002C7E7C">
      <w:pPr>
        <w:pStyle w:val="Header"/>
        <w:keepNext/>
        <w:keepLines/>
        <w:tabs>
          <w:tab w:val="clear" w:pos="4320"/>
          <w:tab w:val="clear" w:pos="8640"/>
        </w:tabs>
      </w:pPr>
      <w:r w:rsidRPr="00452742">
        <w:drawing>
          <wp:inline distT="0" distB="0" distL="0" distR="0" wp14:anchorId="5B9A89AE" wp14:editId="6C9A79C2">
            <wp:extent cx="6309360" cy="3942080"/>
            <wp:effectExtent l="0" t="0" r="0" b="1270"/>
            <wp:docPr id="829201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019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742" w:rsidRPr="00452742" w:rsidSect="00F3639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DCA2B" w14:textId="77777777" w:rsidR="005F1179" w:rsidRDefault="005F1179">
      <w:r>
        <w:separator/>
      </w:r>
    </w:p>
  </w:endnote>
  <w:endnote w:type="continuationSeparator" w:id="0">
    <w:p w14:paraId="0AF65DA0" w14:textId="77777777" w:rsidR="005F1179" w:rsidRDefault="005F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6DAD" w14:textId="77777777" w:rsidR="005F1179" w:rsidRDefault="005F1179">
      <w:r>
        <w:separator/>
      </w:r>
    </w:p>
  </w:footnote>
  <w:footnote w:type="continuationSeparator" w:id="0">
    <w:p w14:paraId="7C5EB7A7" w14:textId="77777777" w:rsidR="005F1179" w:rsidRDefault="005F1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C7E7C"/>
    <w:rsid w:val="002D7ED5"/>
    <w:rsid w:val="002E4C58"/>
    <w:rsid w:val="002F442D"/>
    <w:rsid w:val="00324F8B"/>
    <w:rsid w:val="00333BE8"/>
    <w:rsid w:val="00364A68"/>
    <w:rsid w:val="00372A15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742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5F1179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B0B4C"/>
    <w:rsid w:val="009B2EF4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D3AC5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73718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5CD8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5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446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2025-09-30T03:20:00Z</dcterms:created>
  <dcterms:modified xsi:type="dcterms:W3CDTF">2025-09-30T03:20:00Z</dcterms:modified>
</cp:coreProperties>
</file>