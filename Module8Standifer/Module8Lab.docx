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CEEA84F" w:rsidR="00272DDC" w:rsidRPr="006E6826" w:rsidRDefault="009B0B4C" w:rsidP="007F5540">
            <w:pPr>
              <w:keepNext/>
              <w:keepLines/>
            </w:pPr>
            <w:r>
              <w:t>Hunter Standifer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77777777" w:rsidR="00272DDC" w:rsidRPr="006E6826" w:rsidRDefault="00272DDC" w:rsidP="007F5540">
            <w:pPr>
              <w:keepNext/>
              <w:keepLines/>
            </w:pPr>
            <w:r>
              <w:t>&lt;assignment due date here&gt;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50BB33" w:rsidR="00D76BB4" w:rsidRDefault="00620B2E" w:rsidP="00620B2E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Module 8 Lab</w:t>
      </w:r>
    </w:p>
    <w:p w14:paraId="4C812090" w14:textId="77777777" w:rsidR="00620B2E" w:rsidRDefault="00620B2E" w:rsidP="00620B2E">
      <w:pPr>
        <w:pStyle w:val="Header"/>
        <w:keepNext/>
        <w:keepLines/>
        <w:tabs>
          <w:tab w:val="clear" w:pos="4320"/>
          <w:tab w:val="clear" w:pos="8640"/>
        </w:tabs>
      </w:pPr>
    </w:p>
    <w:p w14:paraId="5ABC6AE3" w14:textId="17742DE5" w:rsidR="00620B2E" w:rsidRDefault="00620B2E" w:rsidP="00620B2E">
      <w:pPr>
        <w:pStyle w:val="Header"/>
        <w:keepNext/>
        <w:keepLines/>
        <w:tabs>
          <w:tab w:val="clear" w:pos="4320"/>
          <w:tab w:val="clear" w:pos="8640"/>
        </w:tabs>
      </w:pPr>
      <w:r>
        <w:t>Design Screenshot</w:t>
      </w:r>
    </w:p>
    <w:p w14:paraId="382C3BD4" w14:textId="53B0AAE5" w:rsidR="00620B2E" w:rsidRDefault="00620B2E" w:rsidP="00620B2E">
      <w:pPr>
        <w:pStyle w:val="Header"/>
        <w:keepNext/>
        <w:keepLines/>
        <w:tabs>
          <w:tab w:val="clear" w:pos="4320"/>
          <w:tab w:val="clear" w:pos="8640"/>
        </w:tabs>
      </w:pPr>
      <w:r w:rsidRPr="00620B2E">
        <w:drawing>
          <wp:inline distT="0" distB="0" distL="0" distR="0" wp14:anchorId="3B98FF2A" wp14:editId="206AA3AF">
            <wp:extent cx="6309360" cy="3942080"/>
            <wp:effectExtent l="0" t="0" r="0" b="1270"/>
            <wp:docPr id="318731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19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097" w14:textId="2A9B718A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1B8761B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A107162" w14:textId="676F19CA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Startup Screenshot </w:t>
      </w:r>
    </w:p>
    <w:p w14:paraId="474D8F3C" w14:textId="0B5FEF8E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F090A">
        <w:lastRenderedPageBreak/>
        <w:drawing>
          <wp:inline distT="0" distB="0" distL="0" distR="0" wp14:anchorId="7A75BF39" wp14:editId="13B520AB">
            <wp:extent cx="6309360" cy="3942080"/>
            <wp:effectExtent l="0" t="0" r="0" b="1270"/>
            <wp:docPr id="1440784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848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FBF7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F90F7E5" w14:textId="01B36EBF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Operation Screenshots</w:t>
      </w:r>
    </w:p>
    <w:p w14:paraId="7CAA89FD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B429E1E" w14:textId="305219F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Array with at least 9 Numbers</w:t>
      </w:r>
    </w:p>
    <w:p w14:paraId="168B61A1" w14:textId="09A60B9B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F090A">
        <w:drawing>
          <wp:inline distT="0" distB="0" distL="0" distR="0" wp14:anchorId="4217F8FF" wp14:editId="42FCE127">
            <wp:extent cx="6309360" cy="3945890"/>
            <wp:effectExtent l="0" t="0" r="0" b="0"/>
            <wp:docPr id="1441142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428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8794" w14:textId="7574A296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Full Collection Screenshot</w:t>
      </w:r>
    </w:p>
    <w:p w14:paraId="6E25D8E5" w14:textId="712602E6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F090A">
        <w:drawing>
          <wp:inline distT="0" distB="0" distL="0" distR="0" wp14:anchorId="5A4A1CED" wp14:editId="714FE08E">
            <wp:extent cx="6309360" cy="3979545"/>
            <wp:effectExtent l="0" t="0" r="0" b="1905"/>
            <wp:docPr id="892524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41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17DB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D95FE41" w14:textId="2AB74679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Word Input Screenshot</w:t>
      </w:r>
    </w:p>
    <w:p w14:paraId="218D456C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E2DD1DB" w14:textId="370EE160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F090A">
        <w:lastRenderedPageBreak/>
        <w:drawing>
          <wp:inline distT="0" distB="0" distL="0" distR="0" wp14:anchorId="50E8F571" wp14:editId="05EC5251">
            <wp:extent cx="6309360" cy="3942080"/>
            <wp:effectExtent l="0" t="0" r="0" b="1270"/>
            <wp:docPr id="1920405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051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0E09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C739AA0" w14:textId="29190C45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Decimal Screenshot</w:t>
      </w:r>
    </w:p>
    <w:p w14:paraId="14EFEF42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108BC05" w14:textId="684E39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F090A">
        <w:drawing>
          <wp:inline distT="0" distB="0" distL="0" distR="0" wp14:anchorId="01DF3B3C" wp14:editId="118E98FA">
            <wp:extent cx="6309360" cy="3942080"/>
            <wp:effectExtent l="0" t="0" r="0" b="1270"/>
            <wp:docPr id="630948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80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45F2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DF80293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3474C19" w14:textId="63E77645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To Small </w:t>
      </w:r>
    </w:p>
    <w:p w14:paraId="41C65E3F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918FB9F" w14:textId="65CAA064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F090A">
        <w:drawing>
          <wp:inline distT="0" distB="0" distL="0" distR="0" wp14:anchorId="2977FE43" wp14:editId="73DAED15">
            <wp:extent cx="6309360" cy="3942080"/>
            <wp:effectExtent l="0" t="0" r="0" b="1270"/>
            <wp:docPr id="304281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818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BF33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3295627" w14:textId="78DD23DE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To Large</w:t>
      </w:r>
    </w:p>
    <w:p w14:paraId="1E88CC26" w14:textId="77777777" w:rsidR="000F090A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A6BFA6F" w14:textId="3CBCB732" w:rsidR="000F090A" w:rsidRPr="00D81515" w:rsidRDefault="000F090A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F090A">
        <w:lastRenderedPageBreak/>
        <w:drawing>
          <wp:inline distT="0" distB="0" distL="0" distR="0" wp14:anchorId="2ECCD720" wp14:editId="74880599">
            <wp:extent cx="6309360" cy="3942080"/>
            <wp:effectExtent l="0" t="0" r="0" b="1270"/>
            <wp:docPr id="1604473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731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90A" w:rsidRPr="00D81515" w:rsidSect="00F3639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E105F" w14:textId="77777777" w:rsidR="00BB188B" w:rsidRDefault="00BB188B">
      <w:r>
        <w:separator/>
      </w:r>
    </w:p>
  </w:endnote>
  <w:endnote w:type="continuationSeparator" w:id="0">
    <w:p w14:paraId="25E125FF" w14:textId="77777777" w:rsidR="00BB188B" w:rsidRDefault="00BB1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ECFB1" w14:textId="77777777" w:rsidR="00BB188B" w:rsidRDefault="00BB188B">
      <w:r>
        <w:separator/>
      </w:r>
    </w:p>
  </w:footnote>
  <w:footnote w:type="continuationSeparator" w:id="0">
    <w:p w14:paraId="15BB7A85" w14:textId="77777777" w:rsidR="00BB188B" w:rsidRDefault="00BB1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090A"/>
    <w:rsid w:val="000F6B06"/>
    <w:rsid w:val="0011351B"/>
    <w:rsid w:val="001212C7"/>
    <w:rsid w:val="00132B06"/>
    <w:rsid w:val="00136515"/>
    <w:rsid w:val="00156EB9"/>
    <w:rsid w:val="00157122"/>
    <w:rsid w:val="001637B6"/>
    <w:rsid w:val="001C1BB2"/>
    <w:rsid w:val="001D2378"/>
    <w:rsid w:val="001E7D64"/>
    <w:rsid w:val="001F7408"/>
    <w:rsid w:val="0025596E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0B2E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B0B4C"/>
    <w:rsid w:val="009C12C0"/>
    <w:rsid w:val="009C13AD"/>
    <w:rsid w:val="009C1AFE"/>
    <w:rsid w:val="009C296E"/>
    <w:rsid w:val="009D14A2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5609"/>
    <w:rsid w:val="00B06F45"/>
    <w:rsid w:val="00B079BF"/>
    <w:rsid w:val="00B21EB5"/>
    <w:rsid w:val="00B33CB9"/>
    <w:rsid w:val="00B54893"/>
    <w:rsid w:val="00B73AC4"/>
    <w:rsid w:val="00BA4951"/>
    <w:rsid w:val="00BB188B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6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449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2025-11-05T02:41:00Z</dcterms:created>
  <dcterms:modified xsi:type="dcterms:W3CDTF">2025-11-05T02:41:00Z</dcterms:modified>
</cp:coreProperties>
</file>