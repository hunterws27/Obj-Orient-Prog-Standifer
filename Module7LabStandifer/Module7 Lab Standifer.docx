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5CEEA84F" w:rsidR="00272DDC" w:rsidRPr="006E6826" w:rsidRDefault="009B0B4C" w:rsidP="007F5540">
            <w:pPr>
              <w:keepNext/>
              <w:keepLines/>
            </w:pPr>
            <w:r>
              <w:t>Hunter Standifer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6200AC8A" w:rsidR="00272DDC" w:rsidRPr="006E6826" w:rsidRDefault="005C42C9" w:rsidP="007F5540">
            <w:pPr>
              <w:keepNext/>
              <w:keepLines/>
            </w:pPr>
            <w:r>
              <w:t>October 26, 2025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33CEC86D" w14:textId="77777777" w:rsidR="00740074" w:rsidRDefault="0074007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EEBD32B" w14:textId="5AF11006" w:rsidR="00D76BB4" w:rsidRDefault="00836DB1" w:rsidP="00836DB1">
      <w:pPr>
        <w:pStyle w:val="Header"/>
        <w:keepNext/>
        <w:keepLines/>
        <w:tabs>
          <w:tab w:val="clear" w:pos="4320"/>
          <w:tab w:val="clear" w:pos="8640"/>
        </w:tabs>
        <w:jc w:val="center"/>
      </w:pPr>
      <w:r>
        <w:t>Module 7 Lab</w:t>
      </w:r>
    </w:p>
    <w:p w14:paraId="563AD9BB" w14:textId="77777777" w:rsidR="00836DB1" w:rsidRDefault="00836DB1" w:rsidP="00836DB1">
      <w:pPr>
        <w:pStyle w:val="Header"/>
        <w:keepNext/>
        <w:keepLines/>
        <w:tabs>
          <w:tab w:val="clear" w:pos="4320"/>
          <w:tab w:val="clear" w:pos="8640"/>
        </w:tabs>
        <w:jc w:val="center"/>
      </w:pPr>
    </w:p>
    <w:p w14:paraId="1927AEDA" w14:textId="29D70412" w:rsidR="00836DB1" w:rsidRDefault="00836DB1" w:rsidP="00836DB1">
      <w:pPr>
        <w:pStyle w:val="Header"/>
        <w:keepNext/>
        <w:keepLines/>
        <w:tabs>
          <w:tab w:val="clear" w:pos="4320"/>
          <w:tab w:val="clear" w:pos="8640"/>
        </w:tabs>
      </w:pPr>
      <w:r>
        <w:t>Design Screenshot</w:t>
      </w:r>
    </w:p>
    <w:p w14:paraId="4E0B0C0E" w14:textId="105E4FE3" w:rsidR="00836DB1" w:rsidRDefault="00836DB1" w:rsidP="00836DB1">
      <w:pPr>
        <w:pStyle w:val="Header"/>
        <w:keepNext/>
        <w:keepLines/>
        <w:tabs>
          <w:tab w:val="clear" w:pos="4320"/>
          <w:tab w:val="clear" w:pos="8640"/>
        </w:tabs>
      </w:pPr>
      <w:r w:rsidRPr="00836DB1">
        <w:drawing>
          <wp:inline distT="0" distB="0" distL="0" distR="0" wp14:anchorId="0D2B6E51" wp14:editId="79CF10CE">
            <wp:extent cx="6309360" cy="3942080"/>
            <wp:effectExtent l="0" t="0" r="0" b="1270"/>
            <wp:docPr id="14260572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5724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2CEE" w14:textId="77777777" w:rsidR="00836DB1" w:rsidRDefault="00836DB1" w:rsidP="00836DB1">
      <w:pPr>
        <w:pStyle w:val="Header"/>
        <w:keepNext/>
        <w:keepLines/>
        <w:tabs>
          <w:tab w:val="clear" w:pos="4320"/>
          <w:tab w:val="clear" w:pos="8640"/>
        </w:tabs>
      </w:pPr>
    </w:p>
    <w:p w14:paraId="07413B44" w14:textId="7F2C06CB" w:rsidR="00836DB1" w:rsidRDefault="00836DB1" w:rsidP="00836DB1">
      <w:pPr>
        <w:pStyle w:val="Header"/>
        <w:keepNext/>
        <w:keepLines/>
        <w:tabs>
          <w:tab w:val="clear" w:pos="4320"/>
          <w:tab w:val="clear" w:pos="8640"/>
        </w:tabs>
      </w:pPr>
      <w:r>
        <w:t>Code Screenshots</w:t>
      </w:r>
    </w:p>
    <w:p w14:paraId="3D3A0F3C" w14:textId="77777777" w:rsidR="00836DB1" w:rsidRDefault="00836DB1" w:rsidP="00836DB1">
      <w:pPr>
        <w:pStyle w:val="Header"/>
        <w:keepNext/>
        <w:keepLines/>
        <w:tabs>
          <w:tab w:val="clear" w:pos="4320"/>
          <w:tab w:val="clear" w:pos="8640"/>
        </w:tabs>
      </w:pPr>
    </w:p>
    <w:p w14:paraId="4D17E9E2" w14:textId="5BE995F5" w:rsidR="00836DB1" w:rsidRDefault="00836DB1" w:rsidP="00836DB1">
      <w:pPr>
        <w:pStyle w:val="Header"/>
        <w:keepNext/>
        <w:keepLines/>
        <w:tabs>
          <w:tab w:val="clear" w:pos="4320"/>
          <w:tab w:val="clear" w:pos="8640"/>
        </w:tabs>
      </w:pPr>
      <w:r>
        <w:rPr>
          <w:noProof/>
        </w:rPr>
        <w:lastRenderedPageBreak/>
        <w:drawing>
          <wp:inline distT="0" distB="0" distL="0" distR="0" wp14:anchorId="71277FBD" wp14:editId="64AFD09E">
            <wp:extent cx="6309360" cy="3942080"/>
            <wp:effectExtent l="0" t="0" r="0" b="1270"/>
            <wp:docPr id="10702864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86479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0AB534" wp14:editId="0D61315F">
            <wp:extent cx="6309360" cy="3942080"/>
            <wp:effectExtent l="0" t="0" r="0" b="1270"/>
            <wp:docPr id="855602515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02515" name="Picture 2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89875A" wp14:editId="62B67988">
            <wp:extent cx="6309360" cy="3942080"/>
            <wp:effectExtent l="0" t="0" r="0" b="1270"/>
            <wp:docPr id="148159963" name="Picture 3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9963" name="Picture 3" descr="A computer screen shot of a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B12BAD" wp14:editId="4A135526">
            <wp:extent cx="6309360" cy="3942080"/>
            <wp:effectExtent l="0" t="0" r="0" b="1270"/>
            <wp:docPr id="195619248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92488" name="Picture 4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52B12F" wp14:editId="301FABEC">
            <wp:extent cx="6309360" cy="3942080"/>
            <wp:effectExtent l="0" t="0" r="0" b="1270"/>
            <wp:docPr id="2064938423" name="Picture 5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38423" name="Picture 5" descr="A computer screen shot of a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5F660F" wp14:editId="3A92E31D">
            <wp:extent cx="6309360" cy="3925570"/>
            <wp:effectExtent l="0" t="0" r="0" b="0"/>
            <wp:docPr id="872439881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39881" name="Picture 6" descr="A screenshot of a computer program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DE8F7E" wp14:editId="5E3BE37C">
            <wp:extent cx="6309360" cy="3942080"/>
            <wp:effectExtent l="0" t="0" r="0" b="1270"/>
            <wp:docPr id="1862637285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37285" name="Picture 7" descr="A screenshot of a computer program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D514F9" wp14:editId="44286F1F">
            <wp:extent cx="6309360" cy="3942080"/>
            <wp:effectExtent l="0" t="0" r="0" b="1270"/>
            <wp:docPr id="1340806846" name="Picture 8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06846" name="Picture 8" descr="A computer screen shot of a black screen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2AC2A1" wp14:editId="0A6AF43D">
            <wp:extent cx="6309360" cy="3942080"/>
            <wp:effectExtent l="0" t="0" r="0" b="1270"/>
            <wp:docPr id="1811904223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04223" name="Picture 9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DCB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9F0D00C" w14:textId="2D76BC70" w:rsidR="00D76BB4" w:rsidRDefault="00836DB1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Start up screenshot</w:t>
      </w:r>
    </w:p>
    <w:p w14:paraId="7A721D27" w14:textId="77777777" w:rsidR="00836DB1" w:rsidRDefault="00836DB1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3F64D4F5" w14:textId="3B0384EA" w:rsidR="00836DB1" w:rsidRDefault="00836DB1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R\</w:t>
      </w:r>
      <w:r w:rsidRPr="00836DB1">
        <w:drawing>
          <wp:inline distT="0" distB="0" distL="0" distR="0" wp14:anchorId="15A25667" wp14:editId="7450EDA8">
            <wp:extent cx="6309360" cy="3942080"/>
            <wp:effectExtent l="0" t="0" r="0" b="1270"/>
            <wp:docPr id="1447033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3304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C9DD" w14:textId="69A0D4FB" w:rsidR="00836DB1" w:rsidRDefault="00836DB1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>Results Screenshots</w:t>
      </w:r>
    </w:p>
    <w:p w14:paraId="56411407" w14:textId="77777777" w:rsidR="00836DB1" w:rsidRDefault="00836DB1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2ED87268" w14:textId="188F2D67" w:rsidR="00836DB1" w:rsidRDefault="00836DB1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Missing Info</w:t>
      </w:r>
    </w:p>
    <w:p w14:paraId="32F6DC44" w14:textId="31FC8ACA" w:rsidR="00836DB1" w:rsidRDefault="00836DB1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836DB1">
        <w:drawing>
          <wp:inline distT="0" distB="0" distL="0" distR="0" wp14:anchorId="4065366F" wp14:editId="52566588">
            <wp:extent cx="6309360" cy="3942080"/>
            <wp:effectExtent l="0" t="0" r="0" b="1270"/>
            <wp:docPr id="316146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4648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D93A" w14:textId="77777777" w:rsidR="00836DB1" w:rsidRDefault="00836DB1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A1F6AF0" w14:textId="07931DBB" w:rsidR="00836DB1" w:rsidRDefault="00836DB1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Non Numeric</w:t>
      </w:r>
    </w:p>
    <w:p w14:paraId="37EF14CE" w14:textId="77777777" w:rsidR="00836DB1" w:rsidRDefault="00836DB1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0F59D75" w14:textId="4F40C62F" w:rsidR="00836DB1" w:rsidRDefault="00836DB1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836DB1">
        <w:lastRenderedPageBreak/>
        <w:drawing>
          <wp:inline distT="0" distB="0" distL="0" distR="0" wp14:anchorId="02FFC787" wp14:editId="2B047146">
            <wp:extent cx="6309360" cy="3942080"/>
            <wp:effectExtent l="0" t="0" r="0" b="1270"/>
            <wp:docPr id="1131644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4453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4A92" w14:textId="77777777" w:rsidR="00836DB1" w:rsidRDefault="00836DB1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33324817" w14:textId="74998417" w:rsidR="00836DB1" w:rsidRDefault="00836DB1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Divide by 0</w:t>
      </w:r>
    </w:p>
    <w:p w14:paraId="3BE27D4A" w14:textId="77777777" w:rsidR="00836DB1" w:rsidRDefault="00836DB1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CE013AA" w14:textId="0EBC1380" w:rsidR="00836DB1" w:rsidRDefault="00836DB1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836DB1">
        <w:drawing>
          <wp:inline distT="0" distB="0" distL="0" distR="0" wp14:anchorId="6044CED2" wp14:editId="180A54B6">
            <wp:extent cx="6309360" cy="3942080"/>
            <wp:effectExtent l="0" t="0" r="0" b="1270"/>
            <wp:docPr id="655071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7161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1DE2" w14:textId="77777777" w:rsidR="00836DB1" w:rsidRDefault="00836DB1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FB425DB" w14:textId="2423FAD3" w:rsidR="00836DB1" w:rsidRDefault="00836DB1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>Negative Modulus</w:t>
      </w:r>
    </w:p>
    <w:p w14:paraId="0473944D" w14:textId="77777777" w:rsidR="00836DB1" w:rsidRDefault="00836DB1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4C1CDD84" w14:textId="402069BD" w:rsidR="00836DB1" w:rsidRDefault="00D9410D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D9410D">
        <w:drawing>
          <wp:inline distT="0" distB="0" distL="0" distR="0" wp14:anchorId="36855C11" wp14:editId="72FDD385">
            <wp:extent cx="6309360" cy="3942080"/>
            <wp:effectExtent l="0" t="0" r="0" b="1270"/>
            <wp:docPr id="668823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232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977D" w14:textId="77777777" w:rsidR="00D9410D" w:rsidRDefault="00D9410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2F3CA818" w14:textId="50960538" w:rsidR="00D9410D" w:rsidRDefault="00D9410D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Multiple Errors</w:t>
      </w:r>
    </w:p>
    <w:p w14:paraId="5EECC80B" w14:textId="0B99DF01" w:rsidR="00D9410D" w:rsidRDefault="00D9410D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D9410D">
        <w:drawing>
          <wp:inline distT="0" distB="0" distL="0" distR="0" wp14:anchorId="290CD68C" wp14:editId="51B38C78">
            <wp:extent cx="6309360" cy="3942080"/>
            <wp:effectExtent l="0" t="0" r="0" b="1270"/>
            <wp:docPr id="10184778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7785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41B0" w14:textId="77777777" w:rsidR="00836DB1" w:rsidRPr="00D81515" w:rsidRDefault="00836DB1" w:rsidP="00740074">
      <w:pPr>
        <w:pStyle w:val="Header"/>
        <w:keepNext/>
        <w:keepLines/>
        <w:tabs>
          <w:tab w:val="clear" w:pos="4320"/>
          <w:tab w:val="clear" w:pos="8640"/>
        </w:tabs>
      </w:pPr>
    </w:p>
    <w:sectPr w:rsidR="00836DB1" w:rsidRPr="00D81515" w:rsidSect="00F36394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C06B6" w14:textId="77777777" w:rsidR="002E3369" w:rsidRDefault="002E3369">
      <w:r>
        <w:separator/>
      </w:r>
    </w:p>
  </w:endnote>
  <w:endnote w:type="continuationSeparator" w:id="0">
    <w:p w14:paraId="39B2234D" w14:textId="77777777" w:rsidR="002E3369" w:rsidRDefault="002E3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37B9" w14:textId="77777777" w:rsidR="00333BE8" w:rsidRDefault="00333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62F2F" w14:textId="77777777" w:rsidR="002E3369" w:rsidRDefault="002E3369">
      <w:r>
        <w:separator/>
      </w:r>
    </w:p>
  </w:footnote>
  <w:footnote w:type="continuationSeparator" w:id="0">
    <w:p w14:paraId="3ED0D8A7" w14:textId="77777777" w:rsidR="002E3369" w:rsidRDefault="002E33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2CD2" w14:textId="77777777" w:rsidR="00333BE8" w:rsidRDefault="00333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DC74" w14:textId="77777777" w:rsidR="00333BE8" w:rsidRDefault="00333B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43B3" w14:textId="77777777" w:rsidR="00333BE8" w:rsidRDefault="00333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18529">
    <w:abstractNumId w:val="28"/>
  </w:num>
  <w:num w:numId="2" w16cid:durableId="2705448">
    <w:abstractNumId w:val="26"/>
  </w:num>
  <w:num w:numId="3" w16cid:durableId="1407535467">
    <w:abstractNumId w:val="43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48"/>
  </w:num>
  <w:num w:numId="15" w16cid:durableId="171842777">
    <w:abstractNumId w:val="35"/>
  </w:num>
  <w:num w:numId="16" w16cid:durableId="331756958">
    <w:abstractNumId w:val="49"/>
  </w:num>
  <w:num w:numId="17" w16cid:durableId="394163275">
    <w:abstractNumId w:val="17"/>
  </w:num>
  <w:num w:numId="18" w16cid:durableId="1599367431">
    <w:abstractNumId w:val="38"/>
  </w:num>
  <w:num w:numId="19" w16cid:durableId="1159080007">
    <w:abstractNumId w:val="44"/>
  </w:num>
  <w:num w:numId="20" w16cid:durableId="2085181276">
    <w:abstractNumId w:val="20"/>
  </w:num>
  <w:num w:numId="21" w16cid:durableId="1439792786">
    <w:abstractNumId w:val="42"/>
  </w:num>
  <w:num w:numId="22" w16cid:durableId="960847430">
    <w:abstractNumId w:val="31"/>
  </w:num>
  <w:num w:numId="23" w16cid:durableId="1405180339">
    <w:abstractNumId w:val="34"/>
  </w:num>
  <w:num w:numId="24" w16cid:durableId="1226600701">
    <w:abstractNumId w:val="36"/>
  </w:num>
  <w:num w:numId="25" w16cid:durableId="1935628534">
    <w:abstractNumId w:val="33"/>
  </w:num>
  <w:num w:numId="26" w16cid:durableId="1104224543">
    <w:abstractNumId w:val="14"/>
  </w:num>
  <w:num w:numId="27" w16cid:durableId="1255554483">
    <w:abstractNumId w:val="47"/>
  </w:num>
  <w:num w:numId="28" w16cid:durableId="1394962577">
    <w:abstractNumId w:val="29"/>
  </w:num>
  <w:num w:numId="29" w16cid:durableId="2009139525">
    <w:abstractNumId w:val="46"/>
  </w:num>
  <w:num w:numId="30" w16cid:durableId="1677924814">
    <w:abstractNumId w:val="40"/>
  </w:num>
  <w:num w:numId="31" w16cid:durableId="1180852762">
    <w:abstractNumId w:val="21"/>
  </w:num>
  <w:num w:numId="32" w16cid:durableId="30231530">
    <w:abstractNumId w:val="45"/>
  </w:num>
  <w:num w:numId="33" w16cid:durableId="261838660">
    <w:abstractNumId w:val="22"/>
  </w:num>
  <w:num w:numId="34" w16cid:durableId="160506555">
    <w:abstractNumId w:val="32"/>
  </w:num>
  <w:num w:numId="35" w16cid:durableId="991256621">
    <w:abstractNumId w:val="18"/>
  </w:num>
  <w:num w:numId="36" w16cid:durableId="166941077">
    <w:abstractNumId w:val="19"/>
  </w:num>
  <w:num w:numId="37" w16cid:durableId="1746149623">
    <w:abstractNumId w:val="37"/>
  </w:num>
  <w:num w:numId="38" w16cid:durableId="182060780">
    <w:abstractNumId w:val="39"/>
  </w:num>
  <w:num w:numId="39" w16cid:durableId="610941282">
    <w:abstractNumId w:val="41"/>
  </w:num>
  <w:num w:numId="40" w16cid:durableId="2062747362">
    <w:abstractNumId w:val="16"/>
  </w:num>
  <w:num w:numId="41" w16cid:durableId="2050372844">
    <w:abstractNumId w:val="15"/>
  </w:num>
  <w:num w:numId="42" w16cid:durableId="637691082">
    <w:abstractNumId w:val="24"/>
  </w:num>
  <w:num w:numId="43" w16cid:durableId="22750116">
    <w:abstractNumId w:val="27"/>
  </w:num>
  <w:num w:numId="44" w16cid:durableId="743064691">
    <w:abstractNumId w:val="30"/>
  </w:num>
  <w:num w:numId="45" w16cid:durableId="845752791">
    <w:abstractNumId w:val="25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3"/>
  </w:num>
  <w:num w:numId="50" w16cid:durableId="2959855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62362"/>
    <w:rsid w:val="00070419"/>
    <w:rsid w:val="00083BFE"/>
    <w:rsid w:val="000A0C86"/>
    <w:rsid w:val="000A14BA"/>
    <w:rsid w:val="000D364E"/>
    <w:rsid w:val="000E236D"/>
    <w:rsid w:val="000E24E9"/>
    <w:rsid w:val="000E72D1"/>
    <w:rsid w:val="000F6B06"/>
    <w:rsid w:val="0011351B"/>
    <w:rsid w:val="001212C7"/>
    <w:rsid w:val="00132B06"/>
    <w:rsid w:val="00136515"/>
    <w:rsid w:val="00156EB9"/>
    <w:rsid w:val="00157122"/>
    <w:rsid w:val="001637B6"/>
    <w:rsid w:val="001C1BB2"/>
    <w:rsid w:val="001D2378"/>
    <w:rsid w:val="001E7D64"/>
    <w:rsid w:val="001F7408"/>
    <w:rsid w:val="0025596E"/>
    <w:rsid w:val="00263D8E"/>
    <w:rsid w:val="00267904"/>
    <w:rsid w:val="00272DDC"/>
    <w:rsid w:val="00290966"/>
    <w:rsid w:val="00290B40"/>
    <w:rsid w:val="002A0E97"/>
    <w:rsid w:val="002A7C5E"/>
    <w:rsid w:val="002D7ED5"/>
    <w:rsid w:val="002E3369"/>
    <w:rsid w:val="002E4C58"/>
    <w:rsid w:val="002F442D"/>
    <w:rsid w:val="00324F8B"/>
    <w:rsid w:val="00333BE8"/>
    <w:rsid w:val="00364A68"/>
    <w:rsid w:val="003832C6"/>
    <w:rsid w:val="003A241A"/>
    <w:rsid w:val="003A46F9"/>
    <w:rsid w:val="003D4FAB"/>
    <w:rsid w:val="003D5324"/>
    <w:rsid w:val="003F5DDE"/>
    <w:rsid w:val="00400738"/>
    <w:rsid w:val="00403DFB"/>
    <w:rsid w:val="00407477"/>
    <w:rsid w:val="0041239F"/>
    <w:rsid w:val="004169F6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F12"/>
    <w:rsid w:val="0047415B"/>
    <w:rsid w:val="00497330"/>
    <w:rsid w:val="004C1E16"/>
    <w:rsid w:val="004D1541"/>
    <w:rsid w:val="004E5377"/>
    <w:rsid w:val="00503412"/>
    <w:rsid w:val="005304CC"/>
    <w:rsid w:val="00552532"/>
    <w:rsid w:val="00554B88"/>
    <w:rsid w:val="005623D4"/>
    <w:rsid w:val="0057098F"/>
    <w:rsid w:val="00575FE8"/>
    <w:rsid w:val="00592D61"/>
    <w:rsid w:val="0059502E"/>
    <w:rsid w:val="005A59B3"/>
    <w:rsid w:val="005B0D4C"/>
    <w:rsid w:val="005B4DB0"/>
    <w:rsid w:val="005C42C9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51CFC"/>
    <w:rsid w:val="00657A13"/>
    <w:rsid w:val="0069127E"/>
    <w:rsid w:val="006C12D7"/>
    <w:rsid w:val="006C221B"/>
    <w:rsid w:val="006C312A"/>
    <w:rsid w:val="006E198A"/>
    <w:rsid w:val="006E69DA"/>
    <w:rsid w:val="00733FE2"/>
    <w:rsid w:val="00740074"/>
    <w:rsid w:val="00745367"/>
    <w:rsid w:val="00751663"/>
    <w:rsid w:val="00754238"/>
    <w:rsid w:val="00755C94"/>
    <w:rsid w:val="00780C6E"/>
    <w:rsid w:val="00795FCA"/>
    <w:rsid w:val="007A68B4"/>
    <w:rsid w:val="007E755A"/>
    <w:rsid w:val="007F327C"/>
    <w:rsid w:val="007F5540"/>
    <w:rsid w:val="007F571F"/>
    <w:rsid w:val="00806989"/>
    <w:rsid w:val="00810278"/>
    <w:rsid w:val="0081337E"/>
    <w:rsid w:val="0082144A"/>
    <w:rsid w:val="00836DB1"/>
    <w:rsid w:val="008419C2"/>
    <w:rsid w:val="00844205"/>
    <w:rsid w:val="00845FFF"/>
    <w:rsid w:val="00854393"/>
    <w:rsid w:val="008557E0"/>
    <w:rsid w:val="00867BAE"/>
    <w:rsid w:val="008801DF"/>
    <w:rsid w:val="008825B0"/>
    <w:rsid w:val="00891A53"/>
    <w:rsid w:val="008947E3"/>
    <w:rsid w:val="00897BF2"/>
    <w:rsid w:val="008A31F5"/>
    <w:rsid w:val="008B20B2"/>
    <w:rsid w:val="008B2B93"/>
    <w:rsid w:val="008E3E02"/>
    <w:rsid w:val="008E4AF8"/>
    <w:rsid w:val="008E79B1"/>
    <w:rsid w:val="008F3AAC"/>
    <w:rsid w:val="009259D2"/>
    <w:rsid w:val="00927651"/>
    <w:rsid w:val="00941692"/>
    <w:rsid w:val="00947849"/>
    <w:rsid w:val="009663E6"/>
    <w:rsid w:val="0098061D"/>
    <w:rsid w:val="0098270C"/>
    <w:rsid w:val="009878A7"/>
    <w:rsid w:val="00992B5E"/>
    <w:rsid w:val="009A4353"/>
    <w:rsid w:val="009B0B4C"/>
    <w:rsid w:val="009C12C0"/>
    <w:rsid w:val="009C13AD"/>
    <w:rsid w:val="009C1AFE"/>
    <w:rsid w:val="009C296E"/>
    <w:rsid w:val="009D14A2"/>
    <w:rsid w:val="009D3A86"/>
    <w:rsid w:val="009E4BA2"/>
    <w:rsid w:val="009E640E"/>
    <w:rsid w:val="00A019C4"/>
    <w:rsid w:val="00A056DA"/>
    <w:rsid w:val="00A05F5B"/>
    <w:rsid w:val="00A063B3"/>
    <w:rsid w:val="00A06E59"/>
    <w:rsid w:val="00A17B91"/>
    <w:rsid w:val="00A278D4"/>
    <w:rsid w:val="00A3356F"/>
    <w:rsid w:val="00A343DB"/>
    <w:rsid w:val="00A36811"/>
    <w:rsid w:val="00A44E8D"/>
    <w:rsid w:val="00A46BEA"/>
    <w:rsid w:val="00A52667"/>
    <w:rsid w:val="00A84450"/>
    <w:rsid w:val="00A86148"/>
    <w:rsid w:val="00AA09BD"/>
    <w:rsid w:val="00AB7BA8"/>
    <w:rsid w:val="00AC2784"/>
    <w:rsid w:val="00AD339A"/>
    <w:rsid w:val="00AD571F"/>
    <w:rsid w:val="00AE49AB"/>
    <w:rsid w:val="00AF4726"/>
    <w:rsid w:val="00AF5CD8"/>
    <w:rsid w:val="00B06F45"/>
    <w:rsid w:val="00B079BF"/>
    <w:rsid w:val="00B21EB5"/>
    <w:rsid w:val="00B33CB9"/>
    <w:rsid w:val="00B54893"/>
    <w:rsid w:val="00B73AC4"/>
    <w:rsid w:val="00BA4951"/>
    <w:rsid w:val="00BB64C5"/>
    <w:rsid w:val="00BC01C9"/>
    <w:rsid w:val="00BC1A80"/>
    <w:rsid w:val="00BD385C"/>
    <w:rsid w:val="00BE1AD9"/>
    <w:rsid w:val="00BE3EDC"/>
    <w:rsid w:val="00C20AAC"/>
    <w:rsid w:val="00C21718"/>
    <w:rsid w:val="00C23549"/>
    <w:rsid w:val="00C513CA"/>
    <w:rsid w:val="00C60E53"/>
    <w:rsid w:val="00C613F8"/>
    <w:rsid w:val="00C70F72"/>
    <w:rsid w:val="00C7429A"/>
    <w:rsid w:val="00C76CE4"/>
    <w:rsid w:val="00C82862"/>
    <w:rsid w:val="00C83C9E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9410D"/>
    <w:rsid w:val="00DA48F5"/>
    <w:rsid w:val="00DC5902"/>
    <w:rsid w:val="00DE2174"/>
    <w:rsid w:val="00E00436"/>
    <w:rsid w:val="00E0413C"/>
    <w:rsid w:val="00E070EC"/>
    <w:rsid w:val="00E1377B"/>
    <w:rsid w:val="00E327C8"/>
    <w:rsid w:val="00E32ED2"/>
    <w:rsid w:val="00E46979"/>
    <w:rsid w:val="00E56A1E"/>
    <w:rsid w:val="00E6580B"/>
    <w:rsid w:val="00E659E8"/>
    <w:rsid w:val="00E6784F"/>
    <w:rsid w:val="00EA5216"/>
    <w:rsid w:val="00EB1261"/>
    <w:rsid w:val="00EB2D1D"/>
    <w:rsid w:val="00EB502E"/>
    <w:rsid w:val="00EC7E8B"/>
    <w:rsid w:val="00ED7652"/>
    <w:rsid w:val="00EF3CD6"/>
    <w:rsid w:val="00EF5976"/>
    <w:rsid w:val="00F20593"/>
    <w:rsid w:val="00F36394"/>
    <w:rsid w:val="00F44EBF"/>
    <w:rsid w:val="00F8124B"/>
    <w:rsid w:val="00F81438"/>
    <w:rsid w:val="00F8235B"/>
    <w:rsid w:val="00F86838"/>
    <w:rsid w:val="00FA5148"/>
    <w:rsid w:val="00FB2540"/>
    <w:rsid w:val="00FB5089"/>
    <w:rsid w:val="00FB5D7D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0</TotalTime>
  <Pages>10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416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2025-10-26T22:57:00Z</dcterms:created>
  <dcterms:modified xsi:type="dcterms:W3CDTF">2025-10-26T22:58:00Z</dcterms:modified>
</cp:coreProperties>
</file>