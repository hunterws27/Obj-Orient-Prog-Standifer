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="00272DDC" w:rsidRPr="006E6826" w14:paraId="18B513B4" w14:textId="77777777" w:rsidTr="00324F8B">
        <w:trPr>
          <w:trHeight w:val="360"/>
        </w:trPr>
        <w:tc>
          <w:tcPr>
            <w:tcW w:w="2358" w:type="dxa"/>
          </w:tcPr>
          <w:p w14:paraId="2BAD0C7B" w14:textId="77777777" w:rsidR="00272DDC" w:rsidRPr="006E6826" w:rsidRDefault="00272DDC" w:rsidP="007F5540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</w:tcPr>
          <w:p w14:paraId="28C495D7" w14:textId="72B21A18" w:rsidR="00272DDC" w:rsidRPr="006E6826" w:rsidRDefault="00272DDC" w:rsidP="00D76BB4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="00272DDC" w:rsidRPr="006E6826" w14:paraId="57ABA5C6" w14:textId="77777777" w:rsidTr="00324F8B">
        <w:trPr>
          <w:trHeight w:val="360"/>
        </w:trPr>
        <w:tc>
          <w:tcPr>
            <w:tcW w:w="2358" w:type="dxa"/>
          </w:tcPr>
          <w:p w14:paraId="75C19583" w14:textId="77777777" w:rsidR="00272DDC" w:rsidRPr="006E6826" w:rsidRDefault="00272DDC" w:rsidP="007F5540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</w:tcPr>
          <w:p w14:paraId="1E91BA7A" w14:textId="3D0B78EB" w:rsidR="00272DDC" w:rsidRPr="006E6826" w:rsidRDefault="00751663" w:rsidP="007F5540">
            <w:pPr>
              <w:keepNext/>
              <w:keepLines/>
            </w:pPr>
            <w:r>
              <w:t>Mark L. Pranger</w:t>
            </w:r>
          </w:p>
        </w:tc>
      </w:tr>
      <w:tr w:rsidR="00272DDC" w:rsidRPr="006E6826" w14:paraId="21D6A18C" w14:textId="77777777" w:rsidTr="00324F8B">
        <w:trPr>
          <w:trHeight w:val="360"/>
        </w:trPr>
        <w:tc>
          <w:tcPr>
            <w:tcW w:w="2358" w:type="dxa"/>
          </w:tcPr>
          <w:p w14:paraId="6F037365" w14:textId="77777777" w:rsidR="00272DDC" w:rsidRPr="006E6826" w:rsidRDefault="00272DDC" w:rsidP="007F5540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</w:tcPr>
          <w:p w14:paraId="726EDB0E" w14:textId="5CEEA84F" w:rsidR="00272DDC" w:rsidRPr="006E6826" w:rsidRDefault="009B0B4C" w:rsidP="007F5540">
            <w:pPr>
              <w:keepNext/>
              <w:keepLines/>
            </w:pPr>
            <w:r>
              <w:t>Hunter Standifer</w:t>
            </w:r>
          </w:p>
        </w:tc>
      </w:tr>
      <w:tr w:rsidR="00272DDC" w:rsidRPr="006E6826" w14:paraId="25488CB0" w14:textId="77777777" w:rsidTr="00324F8B">
        <w:trPr>
          <w:trHeight w:val="360"/>
        </w:trPr>
        <w:tc>
          <w:tcPr>
            <w:tcW w:w="2358" w:type="dxa"/>
          </w:tcPr>
          <w:p w14:paraId="42003C45" w14:textId="77777777" w:rsidR="00272DDC" w:rsidRPr="006E6826" w:rsidRDefault="00272DDC" w:rsidP="007F5540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</w:tcPr>
          <w:p w14:paraId="1E14F6B0" w14:textId="482ACB97" w:rsidR="00272DDC" w:rsidRPr="006E6826" w:rsidRDefault="00BB32CF" w:rsidP="007F5540">
            <w:pPr>
              <w:keepNext/>
              <w:keepLines/>
            </w:pPr>
            <w:r>
              <w:t>October 7</w:t>
            </w:r>
            <w:r w:rsidRPr="00BB32CF">
              <w:rPr>
                <w:vertAlign w:val="superscript"/>
              </w:rPr>
              <w:t>th</w:t>
            </w:r>
            <w:r>
              <w:rPr>
                <w:vertAlign w:val="superscript"/>
              </w:rPr>
              <w:t xml:space="preserve">, </w:t>
            </w:r>
            <w:r>
              <w:t>2025</w:t>
            </w:r>
          </w:p>
        </w:tc>
      </w:tr>
      <w:tr w:rsidR="00272DDC" w:rsidRPr="006E6826" w14:paraId="4C124C8D" w14:textId="77777777" w:rsidTr="00324F8B">
        <w:trPr>
          <w:trHeight w:val="360"/>
        </w:trPr>
        <w:tc>
          <w:tcPr>
            <w:tcW w:w="2358" w:type="dxa"/>
          </w:tcPr>
          <w:p w14:paraId="6B4A121A" w14:textId="77777777" w:rsidR="00272DDC" w:rsidRPr="006E6826" w:rsidRDefault="00272DDC" w:rsidP="007F5540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</w:tcPr>
          <w:p w14:paraId="13A56B4E" w14:textId="77777777" w:rsidR="00272DDC" w:rsidRPr="006E6826" w:rsidRDefault="00272DDC" w:rsidP="007F5540">
            <w:pPr>
              <w:keepNext/>
              <w:keepLines/>
            </w:pPr>
            <w:r>
              <w:t>&lt;grade earned here&gt;</w:t>
            </w:r>
          </w:p>
        </w:tc>
      </w:tr>
      <w:tr w:rsidR="00272DDC" w:rsidRPr="006E6826" w14:paraId="14EBC41A" w14:textId="77777777" w:rsidTr="00324F8B">
        <w:trPr>
          <w:trHeight w:val="360"/>
        </w:trPr>
        <w:tc>
          <w:tcPr>
            <w:tcW w:w="2358" w:type="dxa"/>
          </w:tcPr>
          <w:p w14:paraId="750FA66B" w14:textId="77777777" w:rsidR="00272DDC" w:rsidRPr="006E6826" w:rsidRDefault="00272DDC" w:rsidP="007F5540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</w:tcPr>
          <w:p w14:paraId="747057F8" w14:textId="77777777" w:rsidR="00272DDC" w:rsidRDefault="00272DDC" w:rsidP="007F5540">
            <w:pPr>
              <w:keepNext/>
              <w:keepLines/>
            </w:pPr>
            <w:r>
              <w:t>&lt;instructor comments here&gt;</w:t>
            </w:r>
          </w:p>
        </w:tc>
      </w:tr>
    </w:tbl>
    <w:p w14:paraId="33CEC86D" w14:textId="77777777" w:rsidR="00740074" w:rsidRDefault="0074007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1EEBD32B" w14:textId="77777777" w:rsidR="00D76BB4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p w14:paraId="5810DCBB" w14:textId="3ECDFFB0" w:rsidR="00D76BB4" w:rsidRDefault="00BB32CF" w:rsidP="00BB32CF">
      <w:pPr>
        <w:pStyle w:val="Header"/>
        <w:keepNext/>
        <w:keepLines/>
        <w:tabs>
          <w:tab w:val="clear" w:pos="4320"/>
          <w:tab w:val="clear" w:pos="8640"/>
        </w:tabs>
        <w:jc w:val="center"/>
      </w:pPr>
      <w:r>
        <w:t>Project 5</w:t>
      </w:r>
    </w:p>
    <w:p w14:paraId="53D1213D" w14:textId="77777777" w:rsidR="00BB32CF" w:rsidRDefault="00BB32CF" w:rsidP="00BB32CF">
      <w:pPr>
        <w:pStyle w:val="Header"/>
        <w:keepNext/>
        <w:keepLines/>
        <w:tabs>
          <w:tab w:val="clear" w:pos="4320"/>
          <w:tab w:val="clear" w:pos="8640"/>
        </w:tabs>
        <w:jc w:val="center"/>
      </w:pPr>
    </w:p>
    <w:p w14:paraId="096D9F41" w14:textId="72004319" w:rsidR="00BB32CF" w:rsidRDefault="00BB32CF" w:rsidP="00BB32CF">
      <w:pPr>
        <w:pStyle w:val="Header"/>
        <w:keepNext/>
        <w:keepLines/>
        <w:tabs>
          <w:tab w:val="clear" w:pos="4320"/>
          <w:tab w:val="clear" w:pos="8640"/>
        </w:tabs>
        <w:rPr>
          <w:b/>
          <w:bCs/>
        </w:rPr>
      </w:pPr>
      <w:r>
        <w:rPr>
          <w:b/>
          <w:bCs/>
        </w:rPr>
        <w:t>Design Screenshots</w:t>
      </w:r>
    </w:p>
    <w:p w14:paraId="1B47364F" w14:textId="77777777" w:rsidR="00BB32CF" w:rsidRDefault="00BB32CF" w:rsidP="00BB32CF">
      <w:pPr>
        <w:pStyle w:val="Header"/>
        <w:keepNext/>
        <w:keepLines/>
        <w:tabs>
          <w:tab w:val="clear" w:pos="4320"/>
          <w:tab w:val="clear" w:pos="8640"/>
        </w:tabs>
        <w:rPr>
          <w:b/>
          <w:bCs/>
        </w:rPr>
      </w:pPr>
    </w:p>
    <w:p w14:paraId="614F205A" w14:textId="0604EF03" w:rsidR="00BB32CF" w:rsidRDefault="00BB32C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Background Screenshot</w:t>
      </w:r>
    </w:p>
    <w:p w14:paraId="12FF746B" w14:textId="77777777" w:rsidR="00BB32CF" w:rsidRDefault="00BB32C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4912B7B5" w14:textId="76929D87" w:rsidR="00BB32CF" w:rsidRDefault="00BB32C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BB32CF">
        <w:drawing>
          <wp:inline distT="0" distB="0" distL="0" distR="0" wp14:anchorId="71B24BBC" wp14:editId="0618DFE7">
            <wp:extent cx="6309360" cy="3928110"/>
            <wp:effectExtent l="0" t="0" r="0" b="0"/>
            <wp:docPr id="1419905709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905709" name="Picture 1" descr="A computer screen shot of a blue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16FF8" w14:textId="77777777" w:rsidR="0010231C" w:rsidRDefault="0010231C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40AB018C" w14:textId="53DBAA85" w:rsidR="0010231C" w:rsidRDefault="0010231C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All Controls</w:t>
      </w:r>
    </w:p>
    <w:p w14:paraId="2C588135" w14:textId="77777777" w:rsidR="0010231C" w:rsidRDefault="0010231C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6C4FD6DC" w14:textId="44CC2BC2" w:rsidR="0010231C" w:rsidRDefault="0010231C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10231C">
        <w:lastRenderedPageBreak/>
        <w:drawing>
          <wp:inline distT="0" distB="0" distL="0" distR="0" wp14:anchorId="67B79966" wp14:editId="3E439032">
            <wp:extent cx="6309360" cy="3942080"/>
            <wp:effectExtent l="0" t="0" r="0" b="1270"/>
            <wp:docPr id="1652712112" name="Picture 1" descr="A computer screen shot of a blue and red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2712112" name="Picture 1" descr="A computer screen shot of a blue and red box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38963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452BB129" w14:textId="7383123A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Code Screenshots</w:t>
      </w:r>
    </w:p>
    <w:p w14:paraId="0BA8DE41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3B62CB93" w14:textId="0865DEAE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60547F">
        <w:drawing>
          <wp:inline distT="0" distB="0" distL="0" distR="0" wp14:anchorId="471C5EE6" wp14:editId="766E8903">
            <wp:extent cx="6309360" cy="3942080"/>
            <wp:effectExtent l="0" t="0" r="0" b="1270"/>
            <wp:docPr id="80354842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48422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A7450" w14:textId="2C2C93BE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60547F">
        <w:lastRenderedPageBreak/>
        <w:drawing>
          <wp:inline distT="0" distB="0" distL="0" distR="0" wp14:anchorId="452C97C5" wp14:editId="2E24388D">
            <wp:extent cx="6309360" cy="3942080"/>
            <wp:effectExtent l="0" t="0" r="0" b="1270"/>
            <wp:docPr id="1268918220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918220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B267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1E965B3A" w14:textId="25D4C2BC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60547F">
        <w:drawing>
          <wp:inline distT="0" distB="0" distL="0" distR="0" wp14:anchorId="6E3F71AC" wp14:editId="3A4DF55F">
            <wp:extent cx="6309360" cy="3942080"/>
            <wp:effectExtent l="0" t="0" r="0" b="1270"/>
            <wp:docPr id="426278874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278874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1744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104CDCC0" w14:textId="17A73F9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60547F">
        <w:lastRenderedPageBreak/>
        <w:drawing>
          <wp:inline distT="0" distB="0" distL="0" distR="0" wp14:anchorId="063F5502" wp14:editId="0436BCDD">
            <wp:extent cx="6309360" cy="3924935"/>
            <wp:effectExtent l="0" t="0" r="0" b="0"/>
            <wp:docPr id="17287769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77695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24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49949A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3C3E08DF" w14:textId="2778C8E9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Startup Screenshots</w:t>
      </w:r>
    </w:p>
    <w:p w14:paraId="70A1EA29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55F8AC2D" w14:textId="7837E74F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60547F">
        <w:drawing>
          <wp:inline distT="0" distB="0" distL="0" distR="0" wp14:anchorId="13B1ADAD" wp14:editId="4F414102">
            <wp:extent cx="6309360" cy="3942080"/>
            <wp:effectExtent l="0" t="0" r="0" b="1270"/>
            <wp:docPr id="1163119688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19688" name="Picture 1" descr="A computer screen shot of a blue box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A8A1A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012DF981" w14:textId="1AEBD002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lastRenderedPageBreak/>
        <w:t>Check Screenshots</w:t>
      </w:r>
    </w:p>
    <w:p w14:paraId="49B1BEFC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55F491E8" w14:textId="47DC1652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#1</w:t>
      </w:r>
    </w:p>
    <w:p w14:paraId="07C2D6FB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60547F">
        <w:drawing>
          <wp:inline distT="0" distB="0" distL="0" distR="0" wp14:anchorId="7AB30918" wp14:editId="7EDB8DE2">
            <wp:extent cx="6309360" cy="3942080"/>
            <wp:effectExtent l="0" t="0" r="0" b="1270"/>
            <wp:docPr id="1559089500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9089500" name="Picture 1" descr="A computer screen shot of a blue box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ADBE4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024CFA9A" w14:textId="2D9332E8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60547F">
        <w:lastRenderedPageBreak/>
        <w:drawing>
          <wp:inline distT="0" distB="0" distL="0" distR="0" wp14:anchorId="0314ADC0" wp14:editId="3F907AE5">
            <wp:extent cx="6309360" cy="3942080"/>
            <wp:effectExtent l="0" t="0" r="0" b="1270"/>
            <wp:docPr id="1794022552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022552" name="Picture 1" descr="A computer screen shot of a blue box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776E0185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2E572727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06BF3278" w14:textId="43D5C91E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#2</w:t>
      </w:r>
    </w:p>
    <w:p w14:paraId="1D78F017" w14:textId="6A362B4A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9804AF">
        <w:drawing>
          <wp:inline distT="0" distB="0" distL="0" distR="0" wp14:anchorId="3B279F75" wp14:editId="28E55207">
            <wp:extent cx="6309360" cy="3942080"/>
            <wp:effectExtent l="0" t="0" r="0" b="1270"/>
            <wp:docPr id="1771544440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544440" name="Picture 1" descr="A computer screen shot of a blue box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E8E17" w14:textId="6B13D025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9804AF">
        <w:lastRenderedPageBreak/>
        <w:drawing>
          <wp:inline distT="0" distB="0" distL="0" distR="0" wp14:anchorId="7225193E" wp14:editId="3D10E0B1">
            <wp:extent cx="6309360" cy="3943985"/>
            <wp:effectExtent l="0" t="0" r="0" b="0"/>
            <wp:docPr id="2012694676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694676" name="Picture 1" descr="A computer screen shot of a computer screen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3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26E1E" w14:textId="49179DD2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143CABC5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13F0DFE3" w14:textId="2A0E50A4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0768E6D5" w14:textId="754CB2E3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#3</w:t>
      </w:r>
    </w:p>
    <w:p w14:paraId="589BF29C" w14:textId="7D2433D1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9804AF">
        <w:drawing>
          <wp:inline distT="0" distB="0" distL="0" distR="0" wp14:anchorId="70E4E4AA" wp14:editId="163EBE88">
            <wp:extent cx="6309360" cy="3942080"/>
            <wp:effectExtent l="0" t="0" r="0" b="1270"/>
            <wp:docPr id="1707322342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322342" name="Picture 1" descr="A computer screen shot of a blue box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ADB3FD" w14:textId="518D4322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9804AF">
        <w:lastRenderedPageBreak/>
        <w:drawing>
          <wp:inline distT="0" distB="0" distL="0" distR="0" wp14:anchorId="335549DE" wp14:editId="60CEBF7E">
            <wp:extent cx="6309360" cy="3984625"/>
            <wp:effectExtent l="0" t="0" r="0" b="0"/>
            <wp:docPr id="17200530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05309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69521" w14:textId="77777777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41DAFFDD" w14:textId="41AF6BA3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69B3D628" w14:textId="77777777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0F414ACC" w14:textId="16A32EC0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#4</w:t>
      </w:r>
    </w:p>
    <w:p w14:paraId="31543FB4" w14:textId="77777777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4C46581F" w14:textId="77777777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470D0D1F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47D4EE36" w14:textId="77777777" w:rsidR="0060547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39760467" w14:textId="67C870E7" w:rsidR="0060547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9804AF">
        <w:lastRenderedPageBreak/>
        <w:drawing>
          <wp:inline distT="0" distB="0" distL="0" distR="0" wp14:anchorId="0FA02E47" wp14:editId="669BD7A0">
            <wp:extent cx="6309360" cy="3942080"/>
            <wp:effectExtent l="0" t="0" r="0" b="1270"/>
            <wp:docPr id="9117067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17067" name="Picture 1" descr="A computer screen shot of a blue box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38DD7" w14:textId="342DEEFE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9804AF">
        <w:drawing>
          <wp:inline distT="0" distB="0" distL="0" distR="0" wp14:anchorId="61365ADE" wp14:editId="2D312A5C">
            <wp:extent cx="6309360" cy="3942080"/>
            <wp:effectExtent l="0" t="0" r="0" b="1270"/>
            <wp:docPr id="1844969554" name="Picture 1" descr="A computer screen 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69554" name="Picture 1" descr="A computer screen shot of a computer screen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AF318" w14:textId="337E5461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629B1F6D" w14:textId="617BE984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>
        <w:t>#5</w:t>
      </w:r>
    </w:p>
    <w:p w14:paraId="2AE163EB" w14:textId="126A0F54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9804AF">
        <w:lastRenderedPageBreak/>
        <w:drawing>
          <wp:inline distT="0" distB="0" distL="0" distR="0" wp14:anchorId="09DAC5FD" wp14:editId="256DEF96">
            <wp:extent cx="6309360" cy="3942080"/>
            <wp:effectExtent l="0" t="0" r="0" b="1270"/>
            <wp:docPr id="878936604" name="Picture 1" descr="A computer screen shot of a blue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936604" name="Picture 1" descr="A computer screen shot of a blue box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EBBEE9" w14:textId="070EFCF4" w:rsidR="009804AF" w:rsidRDefault="009804AF" w:rsidP="00BB32CF">
      <w:pPr>
        <w:pStyle w:val="Header"/>
        <w:keepNext/>
        <w:keepLines/>
        <w:tabs>
          <w:tab w:val="clear" w:pos="4320"/>
          <w:tab w:val="clear" w:pos="8640"/>
        </w:tabs>
      </w:pPr>
      <w:r w:rsidRPr="009804AF">
        <w:drawing>
          <wp:inline distT="0" distB="0" distL="0" distR="0" wp14:anchorId="650ADC55" wp14:editId="43314772">
            <wp:extent cx="6309360" cy="3942080"/>
            <wp:effectExtent l="0" t="0" r="0" b="1270"/>
            <wp:docPr id="157461168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4611684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D1BAF" w14:textId="77777777" w:rsidR="0060547F" w:rsidRPr="00BB32CF" w:rsidRDefault="0060547F" w:rsidP="00BB32CF">
      <w:pPr>
        <w:pStyle w:val="Header"/>
        <w:keepNext/>
        <w:keepLines/>
        <w:tabs>
          <w:tab w:val="clear" w:pos="4320"/>
          <w:tab w:val="clear" w:pos="8640"/>
        </w:tabs>
      </w:pPr>
    </w:p>
    <w:p w14:paraId="19F0D00C" w14:textId="77777777" w:rsidR="00D76BB4" w:rsidRPr="00D81515" w:rsidRDefault="00D76BB4" w:rsidP="00740074">
      <w:pPr>
        <w:pStyle w:val="Header"/>
        <w:keepNext/>
        <w:keepLines/>
        <w:tabs>
          <w:tab w:val="clear" w:pos="4320"/>
          <w:tab w:val="clear" w:pos="8640"/>
        </w:tabs>
      </w:pPr>
    </w:p>
    <w:sectPr w:rsidR="00D76BB4" w:rsidRPr="00D81515" w:rsidSect="00F36394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BF8E01" w14:textId="77777777" w:rsidR="00CD03AC" w:rsidRDefault="00CD03AC">
      <w:r>
        <w:separator/>
      </w:r>
    </w:p>
  </w:endnote>
  <w:endnote w:type="continuationSeparator" w:id="0">
    <w:p w14:paraId="44B6E9D3" w14:textId="77777777" w:rsidR="00CD03AC" w:rsidRDefault="00CD03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FB10DA" w14:textId="77777777" w:rsidR="00AE49AB" w:rsidRDefault="00AE49A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0BC241A2" w14:textId="77777777" w:rsidR="00AE49AB" w:rsidRDefault="00AE49A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14:paraId="17AAD443" w14:textId="147C15D0" w:rsidR="00AE49AB" w:rsidRDefault="00EA5216" w:rsidP="000E72D1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sz w:val="20"/>
                <w:szCs w:val="20"/>
              </w:rPr>
              <w:sym w:font="Wingdings 2" w:char="F083"/>
            </w:r>
            <w:r w:rsidR="00333BE8">
              <w:rPr>
                <w:sz w:val="20"/>
                <w:szCs w:val="20"/>
              </w:rPr>
              <w:t xml:space="preserve"> </w:t>
            </w:r>
            <w:r w:rsidR="00D72586" w:rsidRPr="00D72586">
              <w:rPr>
                <w:sz w:val="20"/>
                <w:szCs w:val="20"/>
              </w:rPr>
              <w:fldChar w:fldCharType="begin"/>
            </w:r>
            <w:r w:rsidR="00D72586" w:rsidRPr="00D72586">
              <w:rPr>
                <w:sz w:val="20"/>
                <w:szCs w:val="20"/>
              </w:rPr>
              <w:instrText xml:space="preserve"> PAGE   \* MERGEFORMAT </w:instrText>
            </w:r>
            <w:r w:rsidR="00D72586" w:rsidRP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="00D72586" w:rsidRP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noProof/>
                <w:sz w:val="20"/>
                <w:szCs w:val="20"/>
              </w:rPr>
              <w:sym w:font="Wingdings 2" w:char="F082"/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A237B9" w14:textId="77777777" w:rsidR="00333BE8" w:rsidRDefault="00333BE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ABB0F" w14:textId="77777777" w:rsidR="00CD03AC" w:rsidRDefault="00CD03AC">
      <w:r>
        <w:separator/>
      </w:r>
    </w:p>
  </w:footnote>
  <w:footnote w:type="continuationSeparator" w:id="0">
    <w:p w14:paraId="1DDB66B0" w14:textId="77777777" w:rsidR="00CD03AC" w:rsidRDefault="00CD03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B02CD2" w14:textId="77777777" w:rsidR="00333BE8" w:rsidRDefault="00333BE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20DC74" w14:textId="77777777" w:rsidR="00333BE8" w:rsidRDefault="00333BE8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BF43B3" w14:textId="77777777" w:rsidR="00333BE8" w:rsidRDefault="00333BE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ascii="Symbol" w:hAnsi="Symbol" w:hint="default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147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0231C"/>
    <w:rsid w:val="0011351B"/>
    <w:rsid w:val="001212C7"/>
    <w:rsid w:val="00132B06"/>
    <w:rsid w:val="00136515"/>
    <w:rsid w:val="00156EB9"/>
    <w:rsid w:val="00157122"/>
    <w:rsid w:val="001637B6"/>
    <w:rsid w:val="001C1BB2"/>
    <w:rsid w:val="001D2378"/>
    <w:rsid w:val="001E7D64"/>
    <w:rsid w:val="001F7408"/>
    <w:rsid w:val="0025596E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0547F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4AF"/>
    <w:rsid w:val="0098061D"/>
    <w:rsid w:val="0098270C"/>
    <w:rsid w:val="009878A7"/>
    <w:rsid w:val="00992B5E"/>
    <w:rsid w:val="009A4353"/>
    <w:rsid w:val="009B0B4C"/>
    <w:rsid w:val="009C12C0"/>
    <w:rsid w:val="009C13AD"/>
    <w:rsid w:val="009C1AFE"/>
    <w:rsid w:val="009C296E"/>
    <w:rsid w:val="009D14A2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32CF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CD03AC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customStyle="1" w:styleId="HeaderChar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customStyle="1" w:styleId="Objbulllist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customStyle="1" w:styleId="FooterChar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otnoteTextChar">
    <w:name w:val="Footnote Text Char"/>
    <w:basedOn w:val="DefaultParagraphFont"/>
    <w:link w:val="FootnoteText"/>
    <w:rsid w:val="00E0413C"/>
  </w:style>
  <w:style w:type="character" w:customStyle="1" w:styleId="Heading2Char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Syllabus template June 2012.dot</Template>
  <TotalTime>0</TotalTime>
  <Pages>10</Pages>
  <Words>62</Words>
  <Characters>357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Oklahoma State University-Okmulgee</vt:lpstr>
    </vt:vector>
  </TitlesOfParts>
  <LinksUpToDate>false</LinksUpToDate>
  <CharactersWithSpaces>418</CharactersWithSpaces>
  <SharedDoc>false</SharedDoc>
  <HLinks>
    <vt:vector size="12" baseType="variant">
      <vt:variant>
        <vt:i4>1638490</vt:i4>
      </vt:variant>
      <vt:variant>
        <vt:i4>3</vt:i4>
      </vt:variant>
      <vt:variant>
        <vt:i4>0</vt:i4>
      </vt:variant>
      <vt:variant>
        <vt:i4>5</vt:i4>
      </vt:variant>
      <vt:variant>
        <vt:lpwstr>http://www.osuit.edu/academics/forms/student_rights_responsibility.pdf</vt:lpwstr>
      </vt:variant>
      <vt:variant>
        <vt:lpwstr/>
      </vt:variant>
      <vt:variant>
        <vt:i4>196663</vt:i4>
      </vt:variant>
      <vt:variant>
        <vt:i4>0</vt:i4>
      </vt:variant>
      <vt:variant>
        <vt:i4>0</vt:i4>
      </vt:variant>
      <vt:variant>
        <vt:i4>5</vt:i4>
      </vt:variant>
      <vt:variant>
        <vt:lpwstr>mailto:xxxxxxxx@okstate.edu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Oklahoma State University-Okmulgee</dc:title>
  <dc:creator/>
  <cp:lastModifiedBy/>
  <cp:revision>1</cp:revision>
  <cp:lastPrinted>2009-02-11T13:43:00Z</cp:lastPrinted>
  <dcterms:created xsi:type="dcterms:W3CDTF">2025-10-07T23:46:00Z</dcterms:created>
  <dcterms:modified xsi:type="dcterms:W3CDTF">2025-10-07T23:46:00Z</dcterms:modified>
</cp:coreProperties>
</file>