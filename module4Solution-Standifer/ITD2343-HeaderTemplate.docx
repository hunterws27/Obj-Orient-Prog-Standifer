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CEEA84F" w:rsidR="00272DDC" w:rsidRPr="006E6826" w:rsidRDefault="009B0B4C" w:rsidP="007F5540">
            <w:pPr>
              <w:keepNext/>
              <w:keepLines/>
            </w:pPr>
            <w:r>
              <w:t>Hunter Standifer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6201C350" w:rsidR="00272DDC" w:rsidRPr="006E6826" w:rsidRDefault="00A25BAD" w:rsidP="007F5540">
            <w:pPr>
              <w:keepNext/>
              <w:keepLines/>
            </w:pPr>
            <w:r>
              <w:t>October 4</w:t>
            </w:r>
            <w:r w:rsidRPr="00A25BAD">
              <w:rPr>
                <w:vertAlign w:val="superscript"/>
              </w:rPr>
              <w:t>th</w:t>
            </w:r>
            <w:r>
              <w:t>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47B6E3A3" w:rsidR="00D76BB4" w:rsidRDefault="00A25BAD" w:rsidP="00A25BAD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t>Module 4 Lab</w:t>
      </w:r>
    </w:p>
    <w:p w14:paraId="62A42D2C" w14:textId="77777777" w:rsidR="00A25BAD" w:rsidRDefault="00A25BAD" w:rsidP="00A25BAD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108FE1E7" w14:textId="18BD1FF7" w:rsidR="00A25BAD" w:rsidRDefault="00A25BAD" w:rsidP="00A25BAD">
      <w:pPr>
        <w:pStyle w:val="Header"/>
        <w:keepNext/>
        <w:keepLines/>
        <w:tabs>
          <w:tab w:val="clear" w:pos="4320"/>
          <w:tab w:val="clear" w:pos="8640"/>
        </w:tabs>
      </w:pPr>
      <w:r>
        <w:t>Button Code Screenshots</w:t>
      </w:r>
    </w:p>
    <w:p w14:paraId="09D41EC2" w14:textId="429C57BD" w:rsidR="00A25BAD" w:rsidRDefault="00A25BAD" w:rsidP="00A25BAD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lastRenderedPageBreak/>
        <w:drawing>
          <wp:inline distT="0" distB="0" distL="0" distR="0" wp14:anchorId="245268E2" wp14:editId="6570F1EC">
            <wp:extent cx="6309360" cy="3942080"/>
            <wp:effectExtent l="0" t="0" r="0" b="1270"/>
            <wp:docPr id="1852775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75199" name="Picture 1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71358" wp14:editId="244E2868">
            <wp:extent cx="6309360" cy="3942080"/>
            <wp:effectExtent l="0" t="0" r="0" b="1270"/>
            <wp:docPr id="48126819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68190" name="Picture 2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DED7B0" wp14:editId="552C6C93">
            <wp:extent cx="6309360" cy="3939540"/>
            <wp:effectExtent l="0" t="0" r="0" b="3810"/>
            <wp:docPr id="175814383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43830" name="Picture 3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D00C" w14:textId="2416F44A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1ECAE2D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AF5DA25" w14:textId="07D466AD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Start Up </w:t>
      </w:r>
      <w:proofErr w:type="spellStart"/>
      <w:r>
        <w:t>ScreenShot</w:t>
      </w:r>
      <w:proofErr w:type="spellEnd"/>
    </w:p>
    <w:p w14:paraId="40FC6E75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BE1879B" w14:textId="3863E65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drawing>
          <wp:inline distT="0" distB="0" distL="0" distR="0" wp14:anchorId="6B887590" wp14:editId="6CA4AF0F">
            <wp:extent cx="6309360" cy="3942080"/>
            <wp:effectExtent l="0" t="0" r="0" b="1270"/>
            <wp:docPr id="6784406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060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EACE" w14:textId="7E59DCF9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Button Working Screen Shot</w:t>
      </w:r>
    </w:p>
    <w:p w14:paraId="258602DD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DFC0D31" w14:textId="684DBF8F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proofErr w:type="gramStart"/>
      <w:r>
        <w:t>Byte</w:t>
      </w:r>
      <w:proofErr w:type="gramEnd"/>
    </w:p>
    <w:p w14:paraId="5D8F4701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51BA005" w14:textId="4CE5ADE1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drawing>
          <wp:inline distT="0" distB="0" distL="0" distR="0" wp14:anchorId="224C652F" wp14:editId="11D623D7">
            <wp:extent cx="6309360" cy="3942080"/>
            <wp:effectExtent l="0" t="0" r="0" b="1270"/>
            <wp:docPr id="18150059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0596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4E5B" w14:textId="3FD8FB1F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CA05F3" w14:textId="1F853961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Short</w:t>
      </w:r>
    </w:p>
    <w:p w14:paraId="254415DF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87CFFB8" w14:textId="50229459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lastRenderedPageBreak/>
        <w:drawing>
          <wp:inline distT="0" distB="0" distL="0" distR="0" wp14:anchorId="59A1EF39" wp14:editId="62433570">
            <wp:extent cx="6309360" cy="3942080"/>
            <wp:effectExtent l="0" t="0" r="0" b="1270"/>
            <wp:docPr id="1821520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00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3416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DBC225A" w14:textId="2D982AD9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Int </w:t>
      </w:r>
    </w:p>
    <w:p w14:paraId="2ECEC6A4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887A840" w14:textId="54C15518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drawing>
          <wp:inline distT="0" distB="0" distL="0" distR="0" wp14:anchorId="17EA51D6" wp14:editId="6FFC25B7">
            <wp:extent cx="6309360" cy="3942080"/>
            <wp:effectExtent l="0" t="0" r="0" b="1270"/>
            <wp:docPr id="13559932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326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7FC7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117FAC4" w14:textId="080B0EAF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Long</w:t>
      </w:r>
    </w:p>
    <w:p w14:paraId="2928D522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82F1A80" w14:textId="057857D5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drawing>
          <wp:inline distT="0" distB="0" distL="0" distR="0" wp14:anchorId="74CE4085" wp14:editId="069743C0">
            <wp:extent cx="6309360" cy="3942080"/>
            <wp:effectExtent l="0" t="0" r="0" b="1270"/>
            <wp:docPr id="896775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54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9350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6659DF4" w14:textId="38DFCCD6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Float</w:t>
      </w:r>
    </w:p>
    <w:p w14:paraId="37F7CFD7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02D5898" w14:textId="30C853F2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lastRenderedPageBreak/>
        <w:drawing>
          <wp:inline distT="0" distB="0" distL="0" distR="0" wp14:anchorId="10493911" wp14:editId="482BA520">
            <wp:extent cx="6309360" cy="3942080"/>
            <wp:effectExtent l="0" t="0" r="0" b="1270"/>
            <wp:docPr id="129006142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1429" name="Picture 1" descr="A computer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BFF9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A8322C8" w14:textId="277B14E1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Double</w:t>
      </w:r>
    </w:p>
    <w:p w14:paraId="2A1AAD0E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B7CF188" w14:textId="0321703B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drawing>
          <wp:inline distT="0" distB="0" distL="0" distR="0" wp14:anchorId="34DB3FB5" wp14:editId="0F54EBEC">
            <wp:extent cx="6309360" cy="3942080"/>
            <wp:effectExtent l="0" t="0" r="0" b="1270"/>
            <wp:docPr id="1546689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97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34A9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022636F" w14:textId="71E39A3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Decimal</w:t>
      </w:r>
    </w:p>
    <w:p w14:paraId="72AD5518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3E24195" w14:textId="5277CE86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drawing>
          <wp:inline distT="0" distB="0" distL="0" distR="0" wp14:anchorId="593AC33E" wp14:editId="0AFA466E">
            <wp:extent cx="6309360" cy="3942080"/>
            <wp:effectExtent l="0" t="0" r="0" b="1270"/>
            <wp:docPr id="18094325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3251" name="Picture 1" descr="A computer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5BCD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D449876" w14:textId="313D4ABC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Pow</w:t>
      </w:r>
    </w:p>
    <w:p w14:paraId="2B23407B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B04FD6D" w14:textId="74814CF4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lastRenderedPageBreak/>
        <w:drawing>
          <wp:inline distT="0" distB="0" distL="0" distR="0" wp14:anchorId="1F72152B" wp14:editId="50029BD8">
            <wp:extent cx="6309360" cy="3942080"/>
            <wp:effectExtent l="0" t="0" r="0" b="1270"/>
            <wp:docPr id="1342130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041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C2E5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1E1FFD1" w14:textId="2AA7C9E1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Round</w:t>
      </w:r>
    </w:p>
    <w:p w14:paraId="35D2BEAD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20B5F62" w14:textId="711E584C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drawing>
          <wp:inline distT="0" distB="0" distL="0" distR="0" wp14:anchorId="342E4E07" wp14:editId="3A17C674">
            <wp:extent cx="6309360" cy="3942080"/>
            <wp:effectExtent l="0" t="0" r="0" b="1270"/>
            <wp:docPr id="29727158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1584" name="Picture 1" descr="A computer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8278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9E4BE96" w14:textId="411293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Sqrt</w:t>
      </w:r>
    </w:p>
    <w:p w14:paraId="00764941" w14:textId="77777777" w:rsidR="00A25BAD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03A3C95" w14:textId="08CCE26C" w:rsidR="00A25BAD" w:rsidRPr="00D81515" w:rsidRDefault="00A25B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5BAD">
        <w:drawing>
          <wp:inline distT="0" distB="0" distL="0" distR="0" wp14:anchorId="37170960" wp14:editId="3BECDA03">
            <wp:extent cx="6309360" cy="3942080"/>
            <wp:effectExtent l="0" t="0" r="0" b="1270"/>
            <wp:docPr id="394691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9158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BAD" w:rsidRPr="00D81515" w:rsidSect="00F3639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3829E" w14:textId="77777777" w:rsidR="007B1624" w:rsidRDefault="007B1624">
      <w:r>
        <w:separator/>
      </w:r>
    </w:p>
  </w:endnote>
  <w:endnote w:type="continuationSeparator" w:id="0">
    <w:p w14:paraId="00C4F6AD" w14:textId="77777777" w:rsidR="007B1624" w:rsidRDefault="007B1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7BBD" w14:textId="77777777" w:rsidR="007B1624" w:rsidRDefault="007B1624">
      <w:r>
        <w:separator/>
      </w:r>
    </w:p>
  </w:footnote>
  <w:footnote w:type="continuationSeparator" w:id="0">
    <w:p w14:paraId="0F05CF61" w14:textId="77777777" w:rsidR="007B1624" w:rsidRDefault="007B1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1351B"/>
    <w:rsid w:val="001212C7"/>
    <w:rsid w:val="00132B06"/>
    <w:rsid w:val="00136515"/>
    <w:rsid w:val="00156EB9"/>
    <w:rsid w:val="00157122"/>
    <w:rsid w:val="001637B6"/>
    <w:rsid w:val="001C1BB2"/>
    <w:rsid w:val="001D2378"/>
    <w:rsid w:val="001E7D64"/>
    <w:rsid w:val="001F7408"/>
    <w:rsid w:val="0025596E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43822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B162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2B5E"/>
    <w:rsid w:val="009A4353"/>
    <w:rsid w:val="009B0B4C"/>
    <w:rsid w:val="009C12C0"/>
    <w:rsid w:val="009C13AD"/>
    <w:rsid w:val="009C1AFE"/>
    <w:rsid w:val="009C296E"/>
    <w:rsid w:val="009D14A2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5BAD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10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411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2025-10-05T00:54:00Z</dcterms:created>
  <dcterms:modified xsi:type="dcterms:W3CDTF">2025-10-05T00:54:00Z</dcterms:modified>
</cp:coreProperties>
</file>